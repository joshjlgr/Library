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4A0" w:firstRow="1" w:lastRow="0" w:firstColumn="1" w:lastColumn="0" w:noHBand="0" w:noVBand="1"/>
      </w:tblPr>
      <w:tblGrid>
        <w:gridCol w:w="5395"/>
        <w:gridCol w:w="5395"/>
      </w:tblGrid>
      <w:tr w:rsidR="001D78B9" w14:paraId="3CF0A56C" w14:textId="77777777" w:rsidTr="00216DB3">
        <w:trPr>
          <w:trHeight w:val="1605"/>
        </w:trPr>
        <w:tc>
          <w:tcPr>
            <w:tcW w:w="10790" w:type="dxa"/>
            <w:gridSpan w:val="2"/>
            <w:vAlign w:val="center"/>
          </w:tcPr>
          <w:p w14:paraId="7171FC80" w14:textId="0CA3D079" w:rsidR="001D78B9" w:rsidRDefault="00CD0B0C" w:rsidP="00216DB3">
            <w:pPr>
              <w:pStyle w:val="Heading1"/>
            </w:pPr>
            <w:r>
              <w:t>USER MANUAL - LMS</w:t>
            </w:r>
          </w:p>
        </w:tc>
      </w:tr>
      <w:tr w:rsidR="00637B83" w14:paraId="62DF6F1F" w14:textId="77777777" w:rsidTr="00216DB3">
        <w:trPr>
          <w:trHeight w:val="11259"/>
        </w:trPr>
        <w:tc>
          <w:tcPr>
            <w:tcW w:w="10790" w:type="dxa"/>
            <w:gridSpan w:val="2"/>
            <w:vAlign w:val="center"/>
          </w:tcPr>
          <w:p w14:paraId="770701DD" w14:textId="77777777" w:rsidR="00637B83" w:rsidRDefault="00637B83" w:rsidP="00216DB3">
            <w:pPr>
              <w:jc w:val="center"/>
            </w:pPr>
            <w:r w:rsidRPr="00875863">
              <w:rPr>
                <w:noProof/>
                <w:lang w:eastAsia="en-AU"/>
              </w:rPr>
              <mc:AlternateContent>
                <mc:Choice Requires="wps">
                  <w:drawing>
                    <wp:inline distT="0" distB="0" distL="0" distR="0" wp14:anchorId="20BD5472" wp14:editId="1A5D5A9B">
                      <wp:extent cx="6091200" cy="6094800"/>
                      <wp:effectExtent l="0" t="0" r="5080" b="1270"/>
                      <wp:docPr id="21"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091200" cy="6094800"/>
                              </a:xfrm>
                              <a:custGeom>
                                <a:avLst/>
                                <a:gdLst/>
                                <a:ahLst/>
                                <a:cxnLst>
                                  <a:cxn ang="0">
                                    <a:pos x="wd2" y="hd2"/>
                                  </a:cxn>
                                  <a:cxn ang="5400000">
                                    <a:pos x="wd2" y="hd2"/>
                                  </a:cxn>
                                  <a:cxn ang="10800000">
                                    <a:pos x="wd2" y="hd2"/>
                                  </a:cxn>
                                  <a:cxn ang="16200000">
                                    <a:pos x="wd2" y="hd2"/>
                                  </a:cxn>
                                </a:cxnLst>
                                <a:rect l="0" t="0" r="r" b="b"/>
                                <a:pathLst>
                                  <a:path w="21600" h="21600" extrusionOk="0">
                                    <a:moveTo>
                                      <a:pt x="13049" y="221"/>
                                    </a:moveTo>
                                    <a:lnTo>
                                      <a:pt x="185" y="12839"/>
                                    </a:lnTo>
                                    <a:cubicBezTo>
                                      <a:pt x="212" y="12983"/>
                                      <a:pt x="243" y="13123"/>
                                      <a:pt x="275" y="13263"/>
                                    </a:cubicBezTo>
                                    <a:lnTo>
                                      <a:pt x="13072" y="225"/>
                                    </a:lnTo>
                                    <a:cubicBezTo>
                                      <a:pt x="13063" y="225"/>
                                      <a:pt x="13058" y="225"/>
                                      <a:pt x="13049" y="221"/>
                                    </a:cubicBezTo>
                                    <a:close/>
                                    <a:moveTo>
                                      <a:pt x="14603" y="671"/>
                                    </a:moveTo>
                                    <a:lnTo>
                                      <a:pt x="612" y="14424"/>
                                    </a:lnTo>
                                    <a:cubicBezTo>
                                      <a:pt x="657" y="14546"/>
                                      <a:pt x="702" y="14667"/>
                                      <a:pt x="752" y="14789"/>
                                    </a:cubicBezTo>
                                    <a:lnTo>
                                      <a:pt x="14630" y="680"/>
                                    </a:lnTo>
                                    <a:cubicBezTo>
                                      <a:pt x="14621" y="680"/>
                                      <a:pt x="14612" y="675"/>
                                      <a:pt x="14603" y="671"/>
                                    </a:cubicBezTo>
                                    <a:close/>
                                    <a:moveTo>
                                      <a:pt x="15976" y="1297"/>
                                    </a:moveTo>
                                    <a:lnTo>
                                      <a:pt x="1225" y="15824"/>
                                    </a:lnTo>
                                    <a:cubicBezTo>
                                      <a:pt x="1279" y="15932"/>
                                      <a:pt x="1337" y="16036"/>
                                      <a:pt x="1396" y="16139"/>
                                    </a:cubicBezTo>
                                    <a:lnTo>
                                      <a:pt x="16008" y="1310"/>
                                    </a:lnTo>
                                    <a:cubicBezTo>
                                      <a:pt x="15998" y="1310"/>
                                      <a:pt x="15985" y="1301"/>
                                      <a:pt x="15976" y="1297"/>
                                    </a:cubicBezTo>
                                    <a:close/>
                                    <a:moveTo>
                                      <a:pt x="9136" y="122"/>
                                    </a:moveTo>
                                    <a:lnTo>
                                      <a:pt x="176" y="8846"/>
                                    </a:lnTo>
                                    <a:cubicBezTo>
                                      <a:pt x="140" y="9044"/>
                                      <a:pt x="108" y="9247"/>
                                      <a:pt x="81" y="9449"/>
                                    </a:cubicBezTo>
                                    <a:lnTo>
                                      <a:pt x="9172" y="113"/>
                                    </a:lnTo>
                                    <a:cubicBezTo>
                                      <a:pt x="9163" y="117"/>
                                      <a:pt x="9150" y="117"/>
                                      <a:pt x="9136" y="122"/>
                                    </a:cubicBezTo>
                                    <a:close/>
                                    <a:moveTo>
                                      <a:pt x="11266" y="0"/>
                                    </a:moveTo>
                                    <a:lnTo>
                                      <a:pt x="0" y="11021"/>
                                    </a:lnTo>
                                    <a:cubicBezTo>
                                      <a:pt x="5" y="11187"/>
                                      <a:pt x="9" y="11354"/>
                                      <a:pt x="23" y="11520"/>
                                    </a:cubicBezTo>
                                    <a:lnTo>
                                      <a:pt x="11293" y="0"/>
                                    </a:lnTo>
                                    <a:cubicBezTo>
                                      <a:pt x="11280" y="0"/>
                                      <a:pt x="11275" y="0"/>
                                      <a:pt x="11266" y="0"/>
                                    </a:cubicBezTo>
                                    <a:close/>
                                    <a:moveTo>
                                      <a:pt x="6191" y="1031"/>
                                    </a:moveTo>
                                    <a:lnTo>
                                      <a:pt x="1193" y="5861"/>
                                    </a:lnTo>
                                    <a:cubicBezTo>
                                      <a:pt x="1054" y="6132"/>
                                      <a:pt x="923" y="6406"/>
                                      <a:pt x="811" y="6690"/>
                                    </a:cubicBezTo>
                                    <a:lnTo>
                                      <a:pt x="6362" y="950"/>
                                    </a:lnTo>
                                    <a:cubicBezTo>
                                      <a:pt x="6304" y="977"/>
                                      <a:pt x="6245" y="999"/>
                                      <a:pt x="6191" y="1031"/>
                                    </a:cubicBezTo>
                                    <a:close/>
                                    <a:moveTo>
                                      <a:pt x="17196" y="2071"/>
                                    </a:moveTo>
                                    <a:lnTo>
                                      <a:pt x="1990" y="17071"/>
                                    </a:lnTo>
                                    <a:cubicBezTo>
                                      <a:pt x="2058" y="17161"/>
                                      <a:pt x="2121" y="17256"/>
                                      <a:pt x="2188" y="17346"/>
                                    </a:cubicBezTo>
                                    <a:lnTo>
                                      <a:pt x="17237" y="2098"/>
                                    </a:lnTo>
                                    <a:cubicBezTo>
                                      <a:pt x="17223" y="2089"/>
                                      <a:pt x="17210" y="2080"/>
                                      <a:pt x="17196" y="2071"/>
                                    </a:cubicBezTo>
                                    <a:close/>
                                    <a:moveTo>
                                      <a:pt x="21285" y="8045"/>
                                    </a:moveTo>
                                    <a:lnTo>
                                      <a:pt x="8002" y="21267"/>
                                    </a:lnTo>
                                    <a:cubicBezTo>
                                      <a:pt x="8033" y="21276"/>
                                      <a:pt x="8069" y="21285"/>
                                      <a:pt x="8101" y="21294"/>
                                    </a:cubicBezTo>
                                    <a:lnTo>
                                      <a:pt x="21285" y="8049"/>
                                    </a:lnTo>
                                    <a:cubicBezTo>
                                      <a:pt x="21285" y="8049"/>
                                      <a:pt x="21285" y="8045"/>
                                      <a:pt x="21285" y="8045"/>
                                    </a:cubicBezTo>
                                    <a:close/>
                                    <a:moveTo>
                                      <a:pt x="21591" y="9742"/>
                                    </a:moveTo>
                                    <a:lnTo>
                                      <a:pt x="9690" y="21577"/>
                                    </a:lnTo>
                                    <a:cubicBezTo>
                                      <a:pt x="9731" y="21582"/>
                                      <a:pt x="9771" y="21582"/>
                                      <a:pt x="9812" y="21586"/>
                                    </a:cubicBezTo>
                                    <a:lnTo>
                                      <a:pt x="21591" y="9747"/>
                                    </a:lnTo>
                                    <a:cubicBezTo>
                                      <a:pt x="21591" y="9747"/>
                                      <a:pt x="21591" y="9747"/>
                                      <a:pt x="21591" y="9742"/>
                                    </a:cubicBezTo>
                                    <a:close/>
                                    <a:moveTo>
                                      <a:pt x="18286" y="2980"/>
                                    </a:moveTo>
                                    <a:lnTo>
                                      <a:pt x="2895" y="18183"/>
                                    </a:lnTo>
                                    <a:cubicBezTo>
                                      <a:pt x="2967" y="18264"/>
                                      <a:pt x="3044" y="18341"/>
                                      <a:pt x="3120" y="18417"/>
                                    </a:cubicBezTo>
                                    <a:lnTo>
                                      <a:pt x="18331" y="3021"/>
                                    </a:lnTo>
                                    <a:cubicBezTo>
                                      <a:pt x="18313" y="3007"/>
                                      <a:pt x="18299" y="2994"/>
                                      <a:pt x="18286" y="2980"/>
                                    </a:cubicBezTo>
                                    <a:close/>
                                    <a:moveTo>
                                      <a:pt x="11676" y="21600"/>
                                    </a:moveTo>
                                    <a:cubicBezTo>
                                      <a:pt x="11721" y="21595"/>
                                      <a:pt x="11770" y="21595"/>
                                      <a:pt x="11815" y="21591"/>
                                    </a:cubicBezTo>
                                    <a:lnTo>
                                      <a:pt x="21600" y="11745"/>
                                    </a:lnTo>
                                    <a:cubicBezTo>
                                      <a:pt x="21600" y="11741"/>
                                      <a:pt x="21600" y="11741"/>
                                      <a:pt x="21600" y="11736"/>
                                    </a:cubicBezTo>
                                    <a:lnTo>
                                      <a:pt x="11676" y="21600"/>
                                    </a:lnTo>
                                    <a:close/>
                                    <a:moveTo>
                                      <a:pt x="14368" y="21037"/>
                                    </a:moveTo>
                                    <a:lnTo>
                                      <a:pt x="21073" y="14284"/>
                                    </a:lnTo>
                                    <a:cubicBezTo>
                                      <a:pt x="21078" y="14275"/>
                                      <a:pt x="21078" y="14266"/>
                                      <a:pt x="21082" y="14262"/>
                                    </a:cubicBezTo>
                                    <a:lnTo>
                                      <a:pt x="14188" y="21100"/>
                                    </a:lnTo>
                                    <a:cubicBezTo>
                                      <a:pt x="14247" y="21078"/>
                                      <a:pt x="14305" y="21060"/>
                                      <a:pt x="14368" y="21037"/>
                                    </a:cubicBezTo>
                                    <a:close/>
                                    <a:moveTo>
                                      <a:pt x="19263" y="4043"/>
                                    </a:moveTo>
                                    <a:lnTo>
                                      <a:pt x="4021" y="19232"/>
                                    </a:lnTo>
                                    <a:cubicBezTo>
                                      <a:pt x="4044" y="19250"/>
                                      <a:pt x="4066" y="19268"/>
                                      <a:pt x="4089" y="19282"/>
                                    </a:cubicBezTo>
                                    <a:lnTo>
                                      <a:pt x="19272" y="4052"/>
                                    </a:lnTo>
                                    <a:cubicBezTo>
                                      <a:pt x="19268" y="4052"/>
                                      <a:pt x="19263" y="4047"/>
                                      <a:pt x="19263" y="4043"/>
                                    </a:cubicBezTo>
                                    <a:close/>
                                    <a:moveTo>
                                      <a:pt x="20771" y="6550"/>
                                    </a:moveTo>
                                    <a:lnTo>
                                      <a:pt x="6516" y="20745"/>
                                    </a:lnTo>
                                    <a:cubicBezTo>
                                      <a:pt x="6543" y="20758"/>
                                      <a:pt x="6574" y="20772"/>
                                      <a:pt x="6601" y="20785"/>
                                    </a:cubicBezTo>
                                    <a:lnTo>
                                      <a:pt x="20776" y="6559"/>
                                    </a:lnTo>
                                    <a:cubicBezTo>
                                      <a:pt x="20771" y="6555"/>
                                      <a:pt x="20771" y="6555"/>
                                      <a:pt x="20771" y="6550"/>
                                    </a:cubicBezTo>
                                    <a:close/>
                                    <a:moveTo>
                                      <a:pt x="20092" y="5222"/>
                                    </a:moveTo>
                                    <a:lnTo>
                                      <a:pt x="5196" y="20065"/>
                                    </a:lnTo>
                                    <a:cubicBezTo>
                                      <a:pt x="5223" y="20078"/>
                                      <a:pt x="5246" y="20096"/>
                                      <a:pt x="5273" y="20110"/>
                                    </a:cubicBezTo>
                                    <a:lnTo>
                                      <a:pt x="20096" y="5236"/>
                                    </a:lnTo>
                                    <a:cubicBezTo>
                                      <a:pt x="20092" y="5231"/>
                                      <a:pt x="20092" y="5227"/>
                                      <a:pt x="20092" y="5222"/>
                                    </a:cubicBezTo>
                                    <a:close/>
                                  </a:path>
                                </a:pathLst>
                              </a:custGeom>
                              <a:gradFill flip="none" rotWithShape="1">
                                <a:gsLst>
                                  <a:gs pos="0">
                                    <a:schemeClr val="accent2"/>
                                  </a:gs>
                                  <a:gs pos="100000">
                                    <a:schemeClr val="accent3"/>
                                  </a:gs>
                                </a:gsLst>
                                <a:lin ang="0" scaled="1"/>
                                <a:tileRect/>
                              </a:gradFill>
                              <a:ln w="12700">
                                <a:miter lim="400000"/>
                              </a:ln>
                            </wps:spPr>
                            <wps:bodyPr lIns="38100" tIns="38100" rIns="38100" bIns="38100" anchor="ctr"/>
                          </wps:wsp>
                        </a:graphicData>
                      </a:graphic>
                    </wp:inline>
                  </w:drawing>
                </mc:Choice>
                <mc:Fallback>
                  <w:pict>
                    <v:shape w14:anchorId="6E02F5D0" id="Shape" o:spid="_x0000_s1026" alt="&quot;&quot;" style="width:479.6pt;height:479.9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" path="m13049,221l185,12839v27,144,58,284,90,424l13072,225v-9,,-14,,-23,-4xm14603,671l612,14424v45,122,90,243,140,365l14630,680v-9,,-18,-5,-27,-9xm15976,1297l1225,15824v54,108,112,212,171,315l16008,1310v-10,,-23,-9,-32,-13xm9136,122l176,8846v-36,198,-68,401,-95,603l9172,113v-9,4,-22,4,-36,9xm11266,l,11021v5,166,9,333,23,499l11293,v-13,,-18,,-27,xm6191,1031l1193,5861v-139,271,-270,545,-382,829l6362,950v-58,27,-117,49,-171,81xm17196,2071l1990,17071v68,90,131,185,198,275l17237,2098v-14,-9,-27,-18,-41,-27xm21285,8045l8002,21267v31,9,67,18,99,27l21285,8049v,,,-4,,-4xm21591,9742l9690,21577v41,5,81,5,122,9l21591,9747v,,,,,-5xm18286,2980l2895,18183v72,81,149,158,225,234l18331,3021v-18,-14,-32,-27,-45,-41xm11676,21600v45,-5,94,-5,139,-9l21600,11745v,-4,,-4,,-9l11676,21600xm14368,21037r6705,-6753c21078,14275,21078,14266,21082,14262r-6894,6838c14247,21078,14305,21060,14368,21037xm19263,4043l4021,19232v23,18,45,36,68,50l19272,4052v-4,,-9,-5,-9,-9xm20771,6550l6516,20745v27,13,58,27,85,40l20776,6559v-5,-4,-5,-4,-5,-9xm20092,5222l5196,20065v27,13,50,31,77,45l20096,5236v-4,-5,-4,-9,-4,-14xe" fillcolor="#ff1571 [3205]" stroked="f" strokeweight="1pt">
                      <v:fill color2="#fdc082 [3206]" rotate="t" angle="90" focus="100%" type="gradient"/>
                      <v:stroke miterlimit="4" joinstyle="miter"/>
                      <v:path arrowok="t" o:extrusionok="f" o:connecttype="custom" o:connectlocs="3045600,3047400;3045600,3047400;3045600,3047400;3045600,3047400" o:connectangles="0,90,180,270"/>
                      <w10:anchorlock/>
                    </v:shape>
                  </w:pict>
                </mc:Fallback>
              </mc:AlternateContent>
            </w:r>
          </w:p>
        </w:tc>
      </w:tr>
      <w:tr w:rsidR="00A81248" w14:paraId="144282C7" w14:textId="77777777" w:rsidTr="00216DB3">
        <w:trPr>
          <w:trHeight w:val="1004"/>
        </w:trPr>
        <w:tc>
          <w:tcPr>
            <w:tcW w:w="5395" w:type="dxa"/>
            <w:vAlign w:val="center"/>
          </w:tcPr>
          <w:p w14:paraId="30B6F192" w14:textId="7F8668D1" w:rsidR="00637B83" w:rsidRDefault="00CD0B0C" w:rsidP="00216DB3">
            <w:pPr>
              <w:pStyle w:val="Heading2"/>
            </w:pPr>
            <w:r>
              <w:t>22/12/2023</w:t>
            </w:r>
          </w:p>
          <w:p w14:paraId="755E4ACC" w14:textId="2AE74C3C" w:rsidR="00A81248" w:rsidRDefault="00CD0B0C" w:rsidP="00216DB3">
            <w:pPr>
              <w:pStyle w:val="Heading2"/>
            </w:pPr>
            <w:r>
              <w:t>SCTP CAPSTONE PROJ</w:t>
            </w:r>
          </w:p>
        </w:tc>
        <w:tc>
          <w:tcPr>
            <w:tcW w:w="5395" w:type="dxa"/>
            <w:vAlign w:val="center"/>
          </w:tcPr>
          <w:p w14:paraId="3D686F5E" w14:textId="0ECC92E0" w:rsidR="00637B83" w:rsidRDefault="00CD0B0C" w:rsidP="00216DB3">
            <w:pPr>
              <w:pStyle w:val="Heading2"/>
            </w:pPr>
            <w:r>
              <w:t>AUTHOR: JOSH LIM</w:t>
            </w:r>
          </w:p>
          <w:p w14:paraId="6A853B58" w14:textId="28110A24" w:rsidR="00A81248" w:rsidRDefault="00A81248" w:rsidP="00216DB3">
            <w:pPr>
              <w:pStyle w:val="Heading2"/>
            </w:pPr>
          </w:p>
        </w:tc>
      </w:tr>
    </w:tbl>
    <w:p w14:paraId="569FBDAB" w14:textId="77777777" w:rsidR="000C4ED1" w:rsidRDefault="000C4ED1" w:rsidP="005A2DF7"/>
    <w:p w14:paraId="493C3DDC" w14:textId="77777777" w:rsidR="000F0731" w:rsidRDefault="00036DC3" w:rsidP="005A2DF7">
      <w:r>
        <w:rPr>
          <w:noProof/>
        </w:rPr>
        <w:lastRenderedPageBreak/>
        <mc:AlternateContent>
          <mc:Choice Requires="wpg">
            <w:drawing>
              <wp:anchor distT="0" distB="0" distL="114300" distR="114300" simplePos="0" relativeHeight="251669504" behindDoc="1" locked="0" layoutInCell="1" allowOverlap="1" wp14:anchorId="0A69A0D6" wp14:editId="114BF1E2">
                <wp:simplePos x="0" y="0"/>
                <wp:positionH relativeFrom="column">
                  <wp:posOffset>33020</wp:posOffset>
                </wp:positionH>
                <wp:positionV relativeFrom="paragraph">
                  <wp:posOffset>76835</wp:posOffset>
                </wp:positionV>
                <wp:extent cx="6791960" cy="8465820"/>
                <wp:effectExtent l="0" t="0" r="8890" b="0"/>
                <wp:wrapNone/>
                <wp:docPr id="6" name="Group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791960" cy="8465820"/>
                          <a:chOff x="0" y="0"/>
                          <a:chExt cx="6791961" cy="8465820"/>
                        </a:xfrm>
                      </wpg:grpSpPr>
                      <wps:wsp>
                        <wps:cNvPr id="20" name="Shape"/>
                        <wps:cNvSpPr/>
                        <wps:spPr>
                          <a:xfrm>
                            <a:off x="0" y="0"/>
                            <a:ext cx="3500121" cy="3543300"/>
                          </a:xfrm>
                          <a:custGeom>
                            <a:avLst/>
                            <a:gdLst/>
                            <a:ahLst/>
                            <a:cxnLst>
                              <a:cxn ang="0">
                                <a:pos x="wd2" y="hd2"/>
                              </a:cxn>
                              <a:cxn ang="5400000">
                                <a:pos x="wd2" y="hd2"/>
                              </a:cxn>
                              <a:cxn ang="10800000">
                                <a:pos x="wd2" y="hd2"/>
                              </a:cxn>
                              <a:cxn ang="16200000">
                                <a:pos x="wd2" y="hd2"/>
                              </a:cxn>
                            </a:cxnLst>
                            <a:rect l="0" t="0" r="r" b="b"/>
                            <a:pathLst>
                              <a:path w="21600" h="21600" extrusionOk="0">
                                <a:moveTo>
                                  <a:pt x="0" y="7161"/>
                                </a:moveTo>
                                <a:lnTo>
                                  <a:pt x="0" y="7649"/>
                                </a:lnTo>
                                <a:lnTo>
                                  <a:pt x="7493" y="0"/>
                                </a:lnTo>
                                <a:lnTo>
                                  <a:pt x="0" y="7161"/>
                                </a:lnTo>
                                <a:close/>
                                <a:moveTo>
                                  <a:pt x="0" y="11133"/>
                                </a:moveTo>
                                <a:lnTo>
                                  <a:pt x="0" y="11636"/>
                                </a:lnTo>
                                <a:lnTo>
                                  <a:pt x="11521" y="0"/>
                                </a:lnTo>
                                <a:lnTo>
                                  <a:pt x="0" y="11133"/>
                                </a:lnTo>
                                <a:close/>
                                <a:moveTo>
                                  <a:pt x="0" y="9143"/>
                                </a:moveTo>
                                <a:lnTo>
                                  <a:pt x="0" y="9639"/>
                                </a:lnTo>
                                <a:lnTo>
                                  <a:pt x="9507" y="0"/>
                                </a:lnTo>
                                <a:lnTo>
                                  <a:pt x="0" y="9143"/>
                                </a:lnTo>
                                <a:close/>
                                <a:moveTo>
                                  <a:pt x="0" y="3205"/>
                                </a:moveTo>
                                <a:lnTo>
                                  <a:pt x="0" y="3639"/>
                                </a:lnTo>
                                <a:lnTo>
                                  <a:pt x="3456" y="0"/>
                                </a:lnTo>
                                <a:lnTo>
                                  <a:pt x="0" y="3205"/>
                                </a:lnTo>
                                <a:close/>
                                <a:moveTo>
                                  <a:pt x="0" y="5179"/>
                                </a:moveTo>
                                <a:lnTo>
                                  <a:pt x="0" y="5652"/>
                                </a:lnTo>
                                <a:lnTo>
                                  <a:pt x="5471" y="8"/>
                                </a:lnTo>
                                <a:lnTo>
                                  <a:pt x="0" y="5179"/>
                                </a:lnTo>
                                <a:close/>
                                <a:moveTo>
                                  <a:pt x="0" y="1262"/>
                                </a:moveTo>
                                <a:lnTo>
                                  <a:pt x="0" y="1603"/>
                                </a:lnTo>
                                <a:lnTo>
                                  <a:pt x="1442" y="0"/>
                                </a:lnTo>
                                <a:lnTo>
                                  <a:pt x="0" y="1262"/>
                                </a:lnTo>
                                <a:close/>
                                <a:moveTo>
                                  <a:pt x="0" y="19092"/>
                                </a:moveTo>
                                <a:lnTo>
                                  <a:pt x="0" y="19610"/>
                                </a:lnTo>
                                <a:lnTo>
                                  <a:pt x="19594" y="0"/>
                                </a:lnTo>
                                <a:lnTo>
                                  <a:pt x="0" y="19092"/>
                                </a:lnTo>
                                <a:close/>
                                <a:moveTo>
                                  <a:pt x="0" y="21081"/>
                                </a:moveTo>
                                <a:lnTo>
                                  <a:pt x="0" y="21600"/>
                                </a:lnTo>
                                <a:lnTo>
                                  <a:pt x="21600" y="0"/>
                                </a:lnTo>
                                <a:lnTo>
                                  <a:pt x="0" y="21081"/>
                                </a:lnTo>
                                <a:close/>
                                <a:moveTo>
                                  <a:pt x="0" y="15112"/>
                                </a:moveTo>
                                <a:lnTo>
                                  <a:pt x="0" y="15623"/>
                                </a:lnTo>
                                <a:lnTo>
                                  <a:pt x="15557" y="0"/>
                                </a:lnTo>
                                <a:lnTo>
                                  <a:pt x="0" y="15112"/>
                                </a:lnTo>
                                <a:close/>
                                <a:moveTo>
                                  <a:pt x="0" y="17102"/>
                                </a:moveTo>
                                <a:lnTo>
                                  <a:pt x="0" y="17621"/>
                                </a:lnTo>
                                <a:lnTo>
                                  <a:pt x="17572" y="0"/>
                                </a:lnTo>
                                <a:lnTo>
                                  <a:pt x="0" y="17102"/>
                                </a:lnTo>
                                <a:close/>
                                <a:moveTo>
                                  <a:pt x="0" y="13123"/>
                                </a:moveTo>
                                <a:lnTo>
                                  <a:pt x="0" y="13634"/>
                                </a:lnTo>
                                <a:lnTo>
                                  <a:pt x="13543" y="0"/>
                                </a:lnTo>
                                <a:lnTo>
                                  <a:pt x="0" y="13123"/>
                                </a:lnTo>
                                <a:close/>
                              </a:path>
                            </a:pathLst>
                          </a:custGeom>
                          <a:gradFill>
                            <a:gsLst>
                              <a:gs pos="0">
                                <a:schemeClr val="accent2"/>
                              </a:gs>
                              <a:gs pos="100000">
                                <a:schemeClr val="accent3"/>
                              </a:gs>
                            </a:gsLst>
                            <a:lin ang="0" scaled="1"/>
                          </a:gradFill>
                          <a:ln w="12700">
                            <a:miter lim="400000"/>
                          </a:ln>
                        </wps:spPr>
                        <wps:bodyPr lIns="38100" tIns="38100" rIns="38100" bIns="38100" anchor="ctr"/>
                      </wps:wsp>
                      <wps:wsp>
                        <wps:cNvPr id="11" name="Shape"/>
                        <wps:cNvSpPr/>
                        <wps:spPr>
                          <a:xfrm rot="10800000">
                            <a:off x="3291840" y="4922520"/>
                            <a:ext cx="3500121" cy="3543300"/>
                          </a:xfrm>
                          <a:custGeom>
                            <a:avLst/>
                            <a:gdLst/>
                            <a:ahLst/>
                            <a:cxnLst>
                              <a:cxn ang="0">
                                <a:pos x="wd2" y="hd2"/>
                              </a:cxn>
                              <a:cxn ang="5400000">
                                <a:pos x="wd2" y="hd2"/>
                              </a:cxn>
                              <a:cxn ang="10800000">
                                <a:pos x="wd2" y="hd2"/>
                              </a:cxn>
                              <a:cxn ang="16200000">
                                <a:pos x="wd2" y="hd2"/>
                              </a:cxn>
                            </a:cxnLst>
                            <a:rect l="0" t="0" r="r" b="b"/>
                            <a:pathLst>
                              <a:path w="21600" h="21600" extrusionOk="0">
                                <a:moveTo>
                                  <a:pt x="0" y="7161"/>
                                </a:moveTo>
                                <a:lnTo>
                                  <a:pt x="0" y="7649"/>
                                </a:lnTo>
                                <a:lnTo>
                                  <a:pt x="7493" y="0"/>
                                </a:lnTo>
                                <a:lnTo>
                                  <a:pt x="0" y="7161"/>
                                </a:lnTo>
                                <a:close/>
                                <a:moveTo>
                                  <a:pt x="0" y="11133"/>
                                </a:moveTo>
                                <a:lnTo>
                                  <a:pt x="0" y="11636"/>
                                </a:lnTo>
                                <a:lnTo>
                                  <a:pt x="11521" y="0"/>
                                </a:lnTo>
                                <a:lnTo>
                                  <a:pt x="0" y="11133"/>
                                </a:lnTo>
                                <a:close/>
                                <a:moveTo>
                                  <a:pt x="0" y="9143"/>
                                </a:moveTo>
                                <a:lnTo>
                                  <a:pt x="0" y="9639"/>
                                </a:lnTo>
                                <a:lnTo>
                                  <a:pt x="9507" y="0"/>
                                </a:lnTo>
                                <a:lnTo>
                                  <a:pt x="0" y="9143"/>
                                </a:lnTo>
                                <a:close/>
                                <a:moveTo>
                                  <a:pt x="0" y="3205"/>
                                </a:moveTo>
                                <a:lnTo>
                                  <a:pt x="0" y="3639"/>
                                </a:lnTo>
                                <a:lnTo>
                                  <a:pt x="3456" y="0"/>
                                </a:lnTo>
                                <a:lnTo>
                                  <a:pt x="0" y="3205"/>
                                </a:lnTo>
                                <a:close/>
                                <a:moveTo>
                                  <a:pt x="0" y="5179"/>
                                </a:moveTo>
                                <a:lnTo>
                                  <a:pt x="0" y="5652"/>
                                </a:lnTo>
                                <a:lnTo>
                                  <a:pt x="5471" y="8"/>
                                </a:lnTo>
                                <a:lnTo>
                                  <a:pt x="0" y="5179"/>
                                </a:lnTo>
                                <a:close/>
                                <a:moveTo>
                                  <a:pt x="0" y="1262"/>
                                </a:moveTo>
                                <a:lnTo>
                                  <a:pt x="0" y="1603"/>
                                </a:lnTo>
                                <a:lnTo>
                                  <a:pt x="1442" y="0"/>
                                </a:lnTo>
                                <a:lnTo>
                                  <a:pt x="0" y="1262"/>
                                </a:lnTo>
                                <a:close/>
                                <a:moveTo>
                                  <a:pt x="0" y="19092"/>
                                </a:moveTo>
                                <a:lnTo>
                                  <a:pt x="0" y="19610"/>
                                </a:lnTo>
                                <a:lnTo>
                                  <a:pt x="19594" y="0"/>
                                </a:lnTo>
                                <a:lnTo>
                                  <a:pt x="0" y="19092"/>
                                </a:lnTo>
                                <a:close/>
                                <a:moveTo>
                                  <a:pt x="0" y="21081"/>
                                </a:moveTo>
                                <a:lnTo>
                                  <a:pt x="0" y="21600"/>
                                </a:lnTo>
                                <a:lnTo>
                                  <a:pt x="21600" y="0"/>
                                </a:lnTo>
                                <a:lnTo>
                                  <a:pt x="0" y="21081"/>
                                </a:lnTo>
                                <a:close/>
                                <a:moveTo>
                                  <a:pt x="0" y="15112"/>
                                </a:moveTo>
                                <a:lnTo>
                                  <a:pt x="0" y="15623"/>
                                </a:lnTo>
                                <a:lnTo>
                                  <a:pt x="15557" y="0"/>
                                </a:lnTo>
                                <a:lnTo>
                                  <a:pt x="0" y="15112"/>
                                </a:lnTo>
                                <a:close/>
                                <a:moveTo>
                                  <a:pt x="0" y="17102"/>
                                </a:moveTo>
                                <a:lnTo>
                                  <a:pt x="0" y="17621"/>
                                </a:lnTo>
                                <a:lnTo>
                                  <a:pt x="17572" y="0"/>
                                </a:lnTo>
                                <a:lnTo>
                                  <a:pt x="0" y="17102"/>
                                </a:lnTo>
                                <a:close/>
                                <a:moveTo>
                                  <a:pt x="0" y="13123"/>
                                </a:moveTo>
                                <a:lnTo>
                                  <a:pt x="0" y="13634"/>
                                </a:lnTo>
                                <a:lnTo>
                                  <a:pt x="13543" y="0"/>
                                </a:lnTo>
                                <a:lnTo>
                                  <a:pt x="0" y="13123"/>
                                </a:lnTo>
                                <a:close/>
                              </a:path>
                            </a:pathLst>
                          </a:custGeom>
                          <a:gradFill>
                            <a:gsLst>
                              <a:gs pos="0">
                                <a:schemeClr val="accent2"/>
                              </a:gs>
                              <a:gs pos="100000">
                                <a:schemeClr val="accent3"/>
                              </a:gs>
                            </a:gsLst>
                            <a:lin ang="0" scaled="1"/>
                          </a:gradFill>
                          <a:ln w="12700">
                            <a:miter lim="400000"/>
                          </a:ln>
                        </wps:spPr>
                        <wps:bodyPr lIns="38100" tIns="38100" rIns="38100" bIns="38100" anchor="ctr"/>
                      </wps:wsp>
                    </wpg:wgp>
                  </a:graphicData>
                </a:graphic>
              </wp:anchor>
            </w:drawing>
          </mc:Choice>
          <mc:Fallback>
            <w:pict>
              <v:group w14:anchorId="63713A5F" id="Group 6" o:spid="_x0000_s1026" alt="&quot;&quot;" style="position:absolute;margin-left:2.6pt;margin-top:6.05pt;width:534.8pt;height:666.6pt;z-index:-251646976" coordsize="67919,84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">
                <v:shape id="Shape" o:spid="_x0000_s1027" style="position:absolute;width:35001;height:35433;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" path="m,7161r,488l7493,,,7161xm,11133r,503l11521,,,11133xm,9143r,496l9507,,,9143xm,3205r,434l3456,,,3205xm,5179r,473l5471,8,,5179xm,1262r,341l1442,,,1262xm,19092r,518l19594,,,19092xm,21081r,519l21600,,,21081xm,15112r,511l15557,,,15112xm,17102r,519l17572,,,17102xm,13123r,511l13543,,,13123xe" fillcolor="#ff1571 [3205]" stroked="f" strokeweight="1pt">
                  <v:fill color2="#fdc082 [3206]" angle="90" focus="100%" type="gradient"/>
                  <v:stroke miterlimit="4" joinstyle="miter"/>
                  <v:path arrowok="t" o:extrusionok="f" o:connecttype="custom" o:connectlocs="1750061,1771650;1750061,1771650;1750061,1771650;1750061,1771650" o:connectangles="0,90,180,270"/>
                </v:shape>
                <v:shape id="Shape" o:spid="_x0000_s1028" style="position:absolute;left:32918;top:49225;width:35001;height:35433;rotation:1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" path="m,7161r,488l7493,,,7161xm,11133r,503l11521,,,11133xm,9143r,496l9507,,,9143xm,3205r,434l3456,,,3205xm,5179r,473l5471,8,,5179xm,1262r,341l1442,,,1262xm,19092r,518l19594,,,19092xm,21081r,519l21600,,,21081xm,15112r,511l15557,,,15112xm,17102r,519l17572,,,17102xm,13123r,511l13543,,,13123xe" fillcolor="#ff1571 [3205]" stroked="f" strokeweight="1pt">
                  <v:fill color2="#fdc082 [3206]" angle="90" focus="100%" type="gradient"/>
                  <v:stroke miterlimit="4" joinstyle="miter"/>
                  <v:path arrowok="t" o:extrusionok="f" o:connecttype="custom" o:connectlocs="1750061,1771650;1750061,1771650;1750061,1771650;1750061,1771650" o:connectangles="0,90,180,270"/>
                </v:shape>
              </v:group>
            </w:pict>
          </mc:Fallback>
        </mc:AlternateContent>
      </w:r>
    </w:p>
    <w:tbl>
      <w:tblPr>
        <w:tblW w:w="10773" w:type="dxa"/>
        <w:tblLayout w:type="fixed"/>
        <w:tblLook w:val="04A0" w:firstRow="1" w:lastRow="0" w:firstColumn="1" w:lastColumn="0" w:noHBand="0" w:noVBand="1"/>
      </w:tblPr>
      <w:tblGrid>
        <w:gridCol w:w="426"/>
        <w:gridCol w:w="4961"/>
        <w:gridCol w:w="4961"/>
        <w:gridCol w:w="425"/>
      </w:tblGrid>
      <w:tr w:rsidR="001205A1" w14:paraId="1450CE29" w14:textId="77777777" w:rsidTr="00036DC3">
        <w:trPr>
          <w:trHeight w:val="396"/>
        </w:trPr>
        <w:tc>
          <w:tcPr>
            <w:tcW w:w="426" w:type="dxa"/>
          </w:tcPr>
          <w:p w14:paraId="271DFA9D" w14:textId="77777777" w:rsidR="00A81248" w:rsidRDefault="00A81248" w:rsidP="00216DB3">
            <w:pPr>
              <w:pStyle w:val="Text"/>
            </w:pPr>
          </w:p>
        </w:tc>
        <w:tc>
          <w:tcPr>
            <w:tcW w:w="4961" w:type="dxa"/>
          </w:tcPr>
          <w:p w14:paraId="44241CC5" w14:textId="77777777" w:rsidR="00A81248" w:rsidRDefault="00A81248" w:rsidP="00216DB3">
            <w:pPr>
              <w:pStyle w:val="Text"/>
            </w:pPr>
          </w:p>
        </w:tc>
        <w:tc>
          <w:tcPr>
            <w:tcW w:w="4961" w:type="dxa"/>
          </w:tcPr>
          <w:p w14:paraId="38709333" w14:textId="77777777" w:rsidR="00A81248" w:rsidRDefault="00A81248" w:rsidP="00216DB3">
            <w:pPr>
              <w:pStyle w:val="Text"/>
            </w:pPr>
          </w:p>
        </w:tc>
        <w:tc>
          <w:tcPr>
            <w:tcW w:w="425" w:type="dxa"/>
          </w:tcPr>
          <w:p w14:paraId="51CBD901" w14:textId="77777777" w:rsidR="00A81248" w:rsidRDefault="00A81248" w:rsidP="00216DB3">
            <w:pPr>
              <w:pStyle w:val="Text"/>
            </w:pPr>
          </w:p>
        </w:tc>
      </w:tr>
      <w:tr w:rsidR="001205A1" w14:paraId="186BE5CD" w14:textId="77777777" w:rsidTr="00216DB3">
        <w:trPr>
          <w:trHeight w:val="5274"/>
        </w:trPr>
        <w:tc>
          <w:tcPr>
            <w:tcW w:w="426" w:type="dxa"/>
          </w:tcPr>
          <w:p w14:paraId="7B01C9B7" w14:textId="77777777" w:rsidR="001205A1" w:rsidRDefault="001205A1" w:rsidP="005A2DF7"/>
        </w:tc>
        <w:tc>
          <w:tcPr>
            <w:tcW w:w="9922" w:type="dxa"/>
            <w:gridSpan w:val="2"/>
            <w:tcBorders>
              <w:bottom w:val="single" w:sz="18" w:space="0" w:color="26414C" w:themeColor="accent5" w:themeShade="40"/>
            </w:tcBorders>
            <w:shd w:val="clear" w:color="auto" w:fill="FFFFFF" w:themeFill="background1"/>
          </w:tcPr>
          <w:p w14:paraId="0EA474FC" w14:textId="77777777" w:rsidR="001205A1" w:rsidRDefault="00000000" w:rsidP="005A2DF7">
            <w:pPr>
              <w:pStyle w:val="Heading3"/>
            </w:pPr>
            <w:sdt>
              <w:sdtPr>
                <w:id w:val="1517892703"/>
                <w:placeholder>
                  <w:docPart w:val="F527AED077DA4F4A9A1D884249B95520"/>
                </w:placeholder>
                <w:temporary/>
                <w:showingPlcHdr/>
                <w15:appearance w15:val="hidden"/>
              </w:sdtPr>
              <w:sdtContent>
                <w:r w:rsidR="005D557C">
                  <w:t>INSTRUCTIONS</w:t>
                </w:r>
              </w:sdtContent>
            </w:sdt>
          </w:p>
          <w:p w14:paraId="562892A1" w14:textId="7AD8DBB8" w:rsidR="001205A1" w:rsidRDefault="008E5445" w:rsidP="005F4A20">
            <w:r>
              <w:t>THIS IS A USER MANUAL DEVELOPED FOR THE LIBRARY MANAGEMENT SYSTEM OR LMS IN SHORT. THIS MANUAL IS INTENDED FOR INTERNAL STAKEHOLDERS. PEOPLE WORKING FOR THE LIBRARY. THIS DOCUMENT IS NOT TO BE CIRCULATED EXTERNALLY OUT OF THE LIBRARY. IF FOUND PLEASE RETURN TO ADDRESS (A9 ALEXANDER MOUNT SINGAPORE 592012) ATTENTION TO LMS DEPARTMENT</w:t>
            </w:r>
          </w:p>
          <w:p w14:paraId="648B91D6" w14:textId="16C4BDEE" w:rsidR="00996B83" w:rsidRDefault="00996B83" w:rsidP="00996B83">
            <w:pPr>
              <w:pStyle w:val="Heading4"/>
            </w:pPr>
            <w:r>
              <w:t>USER MANUAL</w:t>
            </w:r>
          </w:p>
          <w:p w14:paraId="5966BCEC" w14:textId="77777777" w:rsidR="00996B83" w:rsidRDefault="00996B83" w:rsidP="00996B83">
            <w:pPr>
              <w:pStyle w:val="Heading4"/>
            </w:pPr>
          </w:p>
          <w:p w14:paraId="48426558" w14:textId="10304D67" w:rsidR="008E5445" w:rsidRDefault="008E5445" w:rsidP="008E5445">
            <w:pPr>
              <w:pStyle w:val="Heading4"/>
              <w:jc w:val="center"/>
            </w:pPr>
            <w:r>
              <w:t>HOW TO USE LMS BOOK MODULES</w:t>
            </w:r>
            <w:r>
              <w:br/>
            </w:r>
          </w:p>
          <w:p w14:paraId="7425D4EF" w14:textId="25C38328" w:rsidR="008E5445" w:rsidRDefault="008E5445" w:rsidP="008E5445">
            <w:r>
              <w:t>PREREQUISITES</w:t>
            </w:r>
          </w:p>
          <w:p w14:paraId="7445BD38" w14:textId="77777777" w:rsidR="008E5445" w:rsidRDefault="008E5445" w:rsidP="008E5445"/>
          <w:p w14:paraId="67CA73E2" w14:textId="60C717FF" w:rsidR="008E5445" w:rsidRPr="008E5445" w:rsidRDefault="00E67526" w:rsidP="008E5445">
            <w:r>
              <w:t>PC prepared by the IT to</w:t>
            </w:r>
            <w:r w:rsidR="008E5445">
              <w:t xml:space="preserve"> include </w:t>
            </w:r>
            <w:r>
              <w:t>Eclipse and Postman</w:t>
            </w:r>
            <w:r w:rsidR="008E5445">
              <w:t xml:space="preserve"> installation</w:t>
            </w:r>
            <w:r>
              <w:t>. Internet connection optional.</w:t>
            </w:r>
            <w:r>
              <w:br/>
            </w:r>
            <w:r w:rsidR="008E5445">
              <w:t>Minimal requirement: 100G Hard disk, 4GB RAM, Windows 7-11, Keyboard, Monitor, Mouse.</w:t>
            </w:r>
          </w:p>
          <w:p w14:paraId="556A7F14" w14:textId="3600657E" w:rsidR="00996B83" w:rsidRDefault="00996B83" w:rsidP="00996B83">
            <w:pPr>
              <w:pStyle w:val="Heading4"/>
              <w:jc w:val="both"/>
            </w:pPr>
            <w:r>
              <w:lastRenderedPageBreak/>
              <w:t>FOR STAFF</w:t>
            </w:r>
          </w:p>
          <w:p w14:paraId="7199F7D5" w14:textId="77777777" w:rsidR="00996B83" w:rsidRDefault="00996B83" w:rsidP="00996B83">
            <w:pPr>
              <w:pStyle w:val="Heading4"/>
              <w:jc w:val="both"/>
            </w:pPr>
          </w:p>
          <w:p w14:paraId="3AC590DA" w14:textId="0E69D599" w:rsidR="00996B83" w:rsidRDefault="00E760B2" w:rsidP="00996B83">
            <w:pPr>
              <w:pStyle w:val="Heading4"/>
              <w:jc w:val="both"/>
            </w:pPr>
            <w:r>
              <w:t xml:space="preserve">HOW </w:t>
            </w:r>
            <w:r w:rsidR="00996B83">
              <w:t>TO LOG IN</w:t>
            </w:r>
          </w:p>
          <w:p w14:paraId="4852D961" w14:textId="77777777" w:rsidR="00996B83" w:rsidRDefault="00996B83" w:rsidP="00996B83">
            <w:pPr>
              <w:pStyle w:val="Heading4"/>
              <w:jc w:val="both"/>
            </w:pPr>
            <w:r>
              <w:t>Step 1 - With browser of choice, go to localhost:8080/</w:t>
            </w:r>
            <w:proofErr w:type="gramStart"/>
            <w:r>
              <w:t>login</w:t>
            </w:r>
            <w:proofErr w:type="gramEnd"/>
            <w:r>
              <w:t xml:space="preserve"> </w:t>
            </w:r>
          </w:p>
          <w:p w14:paraId="2D6A4471" w14:textId="77777777" w:rsidR="00996B83" w:rsidRDefault="00996B83" w:rsidP="00996B83">
            <w:pPr>
              <w:pStyle w:val="Heading4"/>
              <w:jc w:val="both"/>
            </w:pPr>
            <w:r>
              <w:t xml:space="preserve"> </w:t>
            </w:r>
          </w:p>
          <w:p w14:paraId="60D07399" w14:textId="20E33813" w:rsidR="00996B83" w:rsidRDefault="00996B83" w:rsidP="00996B83">
            <w:pPr>
              <w:pStyle w:val="Heading4"/>
              <w:jc w:val="both"/>
            </w:pPr>
            <w:r w:rsidRPr="0009274D">
              <w:rPr>
                <w:noProof/>
              </w:rPr>
              <w:drawing>
                <wp:inline distT="0" distB="0" distL="0" distR="0" wp14:anchorId="47EAF8FC" wp14:editId="1C5EAB59">
                  <wp:extent cx="5006774" cy="3581710"/>
                  <wp:effectExtent l="0" t="0" r="3810" b="0"/>
                  <wp:docPr id="5860027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02738" name="Picture 1" descr="A screenshot of a computer screen&#10;&#10;Description automatically generated"/>
                          <pic:cNvPicPr/>
                        </pic:nvPicPr>
                        <pic:blipFill>
                          <a:blip r:embed="rId9"/>
                          <a:stretch>
                            <a:fillRect/>
                          </a:stretch>
                        </pic:blipFill>
                        <pic:spPr>
                          <a:xfrm>
                            <a:off x="0" y="0"/>
                            <a:ext cx="5006774" cy="3581710"/>
                          </a:xfrm>
                          <a:prstGeom prst="rect">
                            <a:avLst/>
                          </a:prstGeom>
                        </pic:spPr>
                      </pic:pic>
                    </a:graphicData>
                  </a:graphic>
                </wp:inline>
              </w:drawing>
            </w:r>
          </w:p>
          <w:p w14:paraId="37EF988A" w14:textId="77777777" w:rsidR="00996B83" w:rsidRDefault="00996B83" w:rsidP="00996B83">
            <w:pPr>
              <w:pStyle w:val="Heading4"/>
            </w:pPr>
          </w:p>
          <w:p w14:paraId="7DBBA572" w14:textId="77777777" w:rsidR="00996B83" w:rsidRDefault="00996B83" w:rsidP="00996B83">
            <w:pPr>
              <w:pStyle w:val="Heading4"/>
            </w:pPr>
            <w:r>
              <w:t>Step 2 – Provide User ID as User</w:t>
            </w:r>
          </w:p>
          <w:p w14:paraId="22C6F2EA" w14:textId="1F8DDE62" w:rsidR="00996B83" w:rsidRDefault="00996B83" w:rsidP="00996B83">
            <w:pPr>
              <w:pStyle w:val="Heading4"/>
            </w:pPr>
            <w:r>
              <w:t>Step 3 – Obtain 1 time system generated secure password from console</w:t>
            </w:r>
            <w:r>
              <w:br/>
            </w:r>
          </w:p>
          <w:p w14:paraId="4561AF15" w14:textId="20990D20" w:rsidR="00996B83" w:rsidRDefault="00996B83" w:rsidP="00996B83">
            <w:pPr>
              <w:pStyle w:val="Heading4"/>
            </w:pPr>
            <w:r>
              <w:t xml:space="preserve"> </w:t>
            </w:r>
            <w:r w:rsidRPr="00EC7530">
              <w:rPr>
                <w:noProof/>
              </w:rPr>
              <w:drawing>
                <wp:inline distT="0" distB="0" distL="0" distR="0" wp14:anchorId="7DF01C4E" wp14:editId="7F7ADA70">
                  <wp:extent cx="5731510" cy="2819400"/>
                  <wp:effectExtent l="0" t="0" r="0" b="0"/>
                  <wp:docPr id="1586098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9841" name="Picture 1" descr="A screenshot of a computer program&#10;&#10;Description automatically generated"/>
                          <pic:cNvPicPr/>
                        </pic:nvPicPr>
                        <pic:blipFill>
                          <a:blip r:embed="rId10"/>
                          <a:stretch>
                            <a:fillRect/>
                          </a:stretch>
                        </pic:blipFill>
                        <pic:spPr>
                          <a:xfrm>
                            <a:off x="0" y="0"/>
                            <a:ext cx="5731510" cy="2819400"/>
                          </a:xfrm>
                          <a:prstGeom prst="rect">
                            <a:avLst/>
                          </a:prstGeom>
                        </pic:spPr>
                      </pic:pic>
                    </a:graphicData>
                  </a:graphic>
                </wp:inline>
              </w:drawing>
            </w:r>
            <w:r>
              <w:br/>
            </w:r>
          </w:p>
          <w:p w14:paraId="4F869BAF" w14:textId="77777777" w:rsidR="00996B83" w:rsidRDefault="00996B83" w:rsidP="00996B83">
            <w:pPr>
              <w:pStyle w:val="Heading4"/>
            </w:pPr>
            <w:r>
              <w:t xml:space="preserve">Step 3 – Provide Id, Password and click Sign </w:t>
            </w:r>
            <w:proofErr w:type="gramStart"/>
            <w:r>
              <w:t>in to</w:t>
            </w:r>
            <w:proofErr w:type="gramEnd"/>
            <w:r>
              <w:t xml:space="preserve"> complete signing in. </w:t>
            </w:r>
          </w:p>
          <w:p w14:paraId="7A0F675B" w14:textId="77777777" w:rsidR="00996B83" w:rsidRDefault="00996B83" w:rsidP="00996B83">
            <w:pPr>
              <w:pStyle w:val="Heading4"/>
            </w:pPr>
          </w:p>
          <w:p w14:paraId="3BFD05A5" w14:textId="070BA575" w:rsidR="00996B83" w:rsidRDefault="00E760B2" w:rsidP="00996B83">
            <w:pPr>
              <w:pStyle w:val="Heading4"/>
            </w:pPr>
            <w:r>
              <w:lastRenderedPageBreak/>
              <w:t xml:space="preserve">HOW TO </w:t>
            </w:r>
            <w:r w:rsidR="00996B83">
              <w:t>LIST ALL BOOKS</w:t>
            </w:r>
          </w:p>
          <w:p w14:paraId="74CE60E2" w14:textId="77777777" w:rsidR="00996B83" w:rsidRDefault="00996B83" w:rsidP="00996B83">
            <w:pPr>
              <w:pStyle w:val="Heading4"/>
            </w:pPr>
          </w:p>
          <w:p w14:paraId="2C67A50E" w14:textId="77777777" w:rsidR="00996B83" w:rsidRDefault="00996B83" w:rsidP="00996B83">
            <w:pPr>
              <w:pStyle w:val="Heading4"/>
            </w:pPr>
            <w:r>
              <w:t>Step 1 – Open preinstalled Postman App</w:t>
            </w:r>
          </w:p>
          <w:p w14:paraId="1F33D3BE" w14:textId="77777777" w:rsidR="00996B83" w:rsidRDefault="00996B83" w:rsidP="00996B83">
            <w:pPr>
              <w:pStyle w:val="Heading4"/>
            </w:pPr>
            <w:r>
              <w:t>Step 2 – Authenticate</w:t>
            </w:r>
          </w:p>
          <w:p w14:paraId="224EE8B5" w14:textId="77777777" w:rsidR="00996B83" w:rsidRDefault="00996B83" w:rsidP="00996B83">
            <w:pPr>
              <w:pStyle w:val="Heading4"/>
            </w:pPr>
            <w:r>
              <w:t>Step 3 – Select GET method, type localhost:8080/</w:t>
            </w:r>
            <w:proofErr w:type="spellStart"/>
            <w:r>
              <w:t>api</w:t>
            </w:r>
            <w:proofErr w:type="spellEnd"/>
            <w:r>
              <w:t>/</w:t>
            </w:r>
            <w:proofErr w:type="spellStart"/>
            <w:proofErr w:type="gramStart"/>
            <w:r>
              <w:t>getbooks</w:t>
            </w:r>
            <w:proofErr w:type="spellEnd"/>
            <w:proofErr w:type="gramEnd"/>
            <w:r>
              <w:t xml:space="preserve"> </w:t>
            </w:r>
          </w:p>
          <w:p w14:paraId="48422293" w14:textId="77777777" w:rsidR="00996B83" w:rsidRDefault="00996B83" w:rsidP="00996B83">
            <w:pPr>
              <w:pStyle w:val="Heading4"/>
            </w:pPr>
          </w:p>
          <w:p w14:paraId="2C352B6F" w14:textId="4004F006" w:rsidR="00996B83" w:rsidRDefault="00996B83" w:rsidP="00996B83">
            <w:pPr>
              <w:pStyle w:val="Heading4"/>
            </w:pPr>
            <w:r>
              <w:t xml:space="preserve"> </w:t>
            </w:r>
            <w:r w:rsidRPr="0009274D">
              <w:rPr>
                <w:noProof/>
              </w:rPr>
              <w:drawing>
                <wp:inline distT="0" distB="0" distL="0" distR="0" wp14:anchorId="1878F857" wp14:editId="73DBDE98">
                  <wp:extent cx="5731510" cy="3639820"/>
                  <wp:effectExtent l="0" t="0" r="2540" b="0"/>
                  <wp:docPr id="2014881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81778" name="Picture 1" descr="A screenshot of a computer&#10;&#10;Description automatically generated"/>
                          <pic:cNvPicPr/>
                        </pic:nvPicPr>
                        <pic:blipFill>
                          <a:blip r:embed="rId11"/>
                          <a:stretch>
                            <a:fillRect/>
                          </a:stretch>
                        </pic:blipFill>
                        <pic:spPr>
                          <a:xfrm>
                            <a:off x="0" y="0"/>
                            <a:ext cx="5731510" cy="3639820"/>
                          </a:xfrm>
                          <a:prstGeom prst="rect">
                            <a:avLst/>
                          </a:prstGeom>
                        </pic:spPr>
                      </pic:pic>
                    </a:graphicData>
                  </a:graphic>
                </wp:inline>
              </w:drawing>
            </w:r>
          </w:p>
          <w:p w14:paraId="0ED0067D" w14:textId="77777777" w:rsidR="00996B83" w:rsidRDefault="00996B83" w:rsidP="00996B83">
            <w:pPr>
              <w:pStyle w:val="Heading4"/>
            </w:pPr>
            <w:r>
              <w:t xml:space="preserve">Step 4 – Click Visualize to view all library </w:t>
            </w:r>
            <w:proofErr w:type="gramStart"/>
            <w:r>
              <w:t>books</w:t>
            </w:r>
            <w:proofErr w:type="gramEnd"/>
          </w:p>
          <w:p w14:paraId="5D958F9F" w14:textId="77777777" w:rsidR="00996B83" w:rsidRDefault="00996B83" w:rsidP="00996B83">
            <w:pPr>
              <w:pStyle w:val="Heading4"/>
            </w:pPr>
            <w:r>
              <w:t xml:space="preserve"> </w:t>
            </w:r>
          </w:p>
          <w:p w14:paraId="4DB3B907" w14:textId="0DD26DDB" w:rsidR="00996B83" w:rsidRDefault="00996B83" w:rsidP="00996B83">
            <w:pPr>
              <w:pStyle w:val="Heading4"/>
            </w:pPr>
            <w:r w:rsidRPr="006D5B7C">
              <w:rPr>
                <w:noProof/>
              </w:rPr>
              <w:drawing>
                <wp:inline distT="0" distB="0" distL="0" distR="0" wp14:anchorId="5CCD23A7" wp14:editId="44DDA73E">
                  <wp:extent cx="5731510" cy="3407410"/>
                  <wp:effectExtent l="0" t="0" r="2540" b="2540"/>
                  <wp:docPr id="980379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79274" name="Picture 1" descr="A screenshot of a computer&#10;&#10;Description automatically generated"/>
                          <pic:cNvPicPr/>
                        </pic:nvPicPr>
                        <pic:blipFill>
                          <a:blip r:embed="rId12"/>
                          <a:stretch>
                            <a:fillRect/>
                          </a:stretch>
                        </pic:blipFill>
                        <pic:spPr>
                          <a:xfrm>
                            <a:off x="0" y="0"/>
                            <a:ext cx="5731510" cy="3407410"/>
                          </a:xfrm>
                          <a:prstGeom prst="rect">
                            <a:avLst/>
                          </a:prstGeom>
                        </pic:spPr>
                      </pic:pic>
                    </a:graphicData>
                  </a:graphic>
                </wp:inline>
              </w:drawing>
            </w:r>
          </w:p>
          <w:p w14:paraId="02CE1B76" w14:textId="77777777" w:rsidR="00996B83" w:rsidRDefault="00996B83" w:rsidP="00996B83">
            <w:pPr>
              <w:pStyle w:val="Heading4"/>
            </w:pPr>
          </w:p>
          <w:p w14:paraId="38003025" w14:textId="7C69D905" w:rsidR="00996B83" w:rsidRDefault="00E760B2" w:rsidP="00996B83">
            <w:pPr>
              <w:pStyle w:val="Heading4"/>
            </w:pPr>
            <w:r>
              <w:lastRenderedPageBreak/>
              <w:t xml:space="preserve">HOW TO </w:t>
            </w:r>
            <w:r w:rsidR="00996B83">
              <w:t>ENTER BOOK</w:t>
            </w:r>
          </w:p>
          <w:p w14:paraId="7A43D0B5" w14:textId="77777777" w:rsidR="00996B83" w:rsidRDefault="00996B83" w:rsidP="00996B83">
            <w:pPr>
              <w:pStyle w:val="Heading4"/>
            </w:pPr>
          </w:p>
          <w:p w14:paraId="16AABBB9" w14:textId="77777777" w:rsidR="00996B83" w:rsidRDefault="00996B83" w:rsidP="00996B83">
            <w:pPr>
              <w:pStyle w:val="Heading4"/>
            </w:pPr>
            <w:r>
              <w:t>Step 1 – Using web browser of choice, go to localhost:8080/</w:t>
            </w:r>
            <w:proofErr w:type="spellStart"/>
            <w:proofErr w:type="gramStart"/>
            <w:r>
              <w:t>mnlform</w:t>
            </w:r>
            <w:proofErr w:type="spellEnd"/>
            <w:proofErr w:type="gramEnd"/>
          </w:p>
          <w:p w14:paraId="2EF0675F" w14:textId="77777777" w:rsidR="00996B83" w:rsidRDefault="00996B83" w:rsidP="00996B83">
            <w:pPr>
              <w:pStyle w:val="Heading4"/>
            </w:pPr>
            <w:r>
              <w:t>Step 2 – If prompted for authentication authenticate with user ID and password</w:t>
            </w:r>
          </w:p>
          <w:p w14:paraId="57BA8612" w14:textId="35F761C1" w:rsidR="00996B83" w:rsidRDefault="00996B83" w:rsidP="00996B83">
            <w:pPr>
              <w:pStyle w:val="Heading4"/>
            </w:pPr>
            <w:r>
              <w:t xml:space="preserve">Step 3 – Provide needed information on screen like </w:t>
            </w:r>
            <w:proofErr w:type="gramStart"/>
            <w:r>
              <w:t>shown</w:t>
            </w:r>
            <w:proofErr w:type="gramEnd"/>
          </w:p>
          <w:p w14:paraId="29B64339" w14:textId="4C7313A3" w:rsidR="00996B83" w:rsidRDefault="00996B83" w:rsidP="00996B83">
            <w:pPr>
              <w:pStyle w:val="Heading4"/>
            </w:pPr>
            <w:r>
              <w:t xml:space="preserve"> </w:t>
            </w:r>
            <w:r>
              <w:rPr>
                <w:noProof/>
              </w:rPr>
              <w:drawing>
                <wp:inline distT="0" distB="0" distL="0" distR="0" wp14:anchorId="75C52A61" wp14:editId="27F7C719">
                  <wp:extent cx="5731510" cy="3206750"/>
                  <wp:effectExtent l="0" t="0" r="0" b="0"/>
                  <wp:docPr id="1260619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19754" name="Picture 1" descr="A screenshot of a computer&#10;&#10;Description automatically generated"/>
                          <pic:cNvPicPr/>
                        </pic:nvPicPr>
                        <pic:blipFill>
                          <a:blip r:embed="rId13"/>
                          <a:stretch>
                            <a:fillRect/>
                          </a:stretch>
                        </pic:blipFill>
                        <pic:spPr>
                          <a:xfrm>
                            <a:off x="0" y="0"/>
                            <a:ext cx="5731510" cy="3206750"/>
                          </a:xfrm>
                          <a:prstGeom prst="rect">
                            <a:avLst/>
                          </a:prstGeom>
                        </pic:spPr>
                      </pic:pic>
                    </a:graphicData>
                  </a:graphic>
                </wp:inline>
              </w:drawing>
            </w:r>
          </w:p>
          <w:p w14:paraId="503D9DA6" w14:textId="77777777" w:rsidR="00996B83" w:rsidRDefault="00996B83" w:rsidP="00996B83">
            <w:pPr>
              <w:pStyle w:val="Heading4"/>
            </w:pPr>
            <w:r>
              <w:t>Step 4 – Click Submit to complete book entering.</w:t>
            </w:r>
          </w:p>
          <w:p w14:paraId="66D5CF21" w14:textId="77777777" w:rsidR="00996B83" w:rsidRDefault="00996B83" w:rsidP="00996B83">
            <w:pPr>
              <w:pStyle w:val="Heading4"/>
            </w:pPr>
          </w:p>
          <w:p w14:paraId="33781F6C" w14:textId="77777777" w:rsidR="00996B83" w:rsidRDefault="00996B83" w:rsidP="00996B83">
            <w:pPr>
              <w:pStyle w:val="Heading4"/>
            </w:pPr>
          </w:p>
          <w:p w14:paraId="5AA3DC15" w14:textId="32A35F59" w:rsidR="001205A1" w:rsidRDefault="00996B83" w:rsidP="00996B83">
            <w:pPr>
              <w:pStyle w:val="Heading4"/>
            </w:pPr>
            <w:r>
              <w:t xml:space="preserve">FOR </w:t>
            </w:r>
            <w:r w:rsidR="00E67526">
              <w:t>LMS MANAGER</w:t>
            </w:r>
          </w:p>
        </w:tc>
        <w:tc>
          <w:tcPr>
            <w:tcW w:w="425" w:type="dxa"/>
          </w:tcPr>
          <w:p w14:paraId="5B3EEF37" w14:textId="77777777" w:rsidR="001205A1" w:rsidRDefault="001205A1" w:rsidP="005A2DF7"/>
        </w:tc>
      </w:tr>
      <w:tr w:rsidR="00637B83" w14:paraId="3316E42A" w14:textId="77777777" w:rsidTr="00216DB3">
        <w:trPr>
          <w:trHeight w:val="383"/>
        </w:trPr>
        <w:tc>
          <w:tcPr>
            <w:tcW w:w="426" w:type="dxa"/>
          </w:tcPr>
          <w:p w14:paraId="7E5BB49F" w14:textId="77777777" w:rsidR="00637B83" w:rsidRDefault="00637B83" w:rsidP="005A2DF7"/>
        </w:tc>
        <w:tc>
          <w:tcPr>
            <w:tcW w:w="9922" w:type="dxa"/>
            <w:gridSpan w:val="2"/>
            <w:tcBorders>
              <w:top w:val="single" w:sz="18" w:space="0" w:color="26414C" w:themeColor="accent5" w:themeShade="40"/>
            </w:tcBorders>
            <w:shd w:val="clear" w:color="auto" w:fill="FFFFFF" w:themeFill="background1"/>
          </w:tcPr>
          <w:p w14:paraId="16E84DCA" w14:textId="77777777" w:rsidR="008E5445" w:rsidRDefault="008E5445" w:rsidP="008E5445">
            <w:pPr>
              <w:pStyle w:val="Heading4"/>
              <w:jc w:val="center"/>
            </w:pPr>
            <w:r>
              <w:t>HOW TO USE LMS BOOK MODULES</w:t>
            </w:r>
          </w:p>
          <w:p w14:paraId="6EB9BFCD" w14:textId="408DAF6D" w:rsidR="008E5445" w:rsidRDefault="008E5445" w:rsidP="00E67526">
            <w:pPr>
              <w:pStyle w:val="Heading4"/>
              <w:jc w:val="center"/>
            </w:pPr>
            <w:r>
              <w:br/>
            </w:r>
          </w:p>
          <w:p w14:paraId="4EBA0014" w14:textId="68D1BAF7" w:rsidR="008E5445" w:rsidRDefault="008E5445" w:rsidP="008E5445">
            <w:r>
              <w:br/>
            </w:r>
            <w:r>
              <w:t>PREREQUISITES</w:t>
            </w:r>
            <w:r w:rsidR="00E67526">
              <w:br/>
            </w:r>
          </w:p>
          <w:p w14:paraId="58CAADDC" w14:textId="77777777" w:rsidR="00E67526" w:rsidRPr="008E5445" w:rsidRDefault="00E67526" w:rsidP="00E67526">
            <w:r>
              <w:t xml:space="preserve">You need the PC setup by IT. It must include React installation, with a few dependencies. </w:t>
            </w:r>
            <w:r>
              <w:br/>
              <w:t>Minimal requirement: 100G Hard disk, 4GB RAM, Windows 7-11, Keyboard, Monitor, Mouse.</w:t>
            </w:r>
          </w:p>
          <w:p w14:paraId="6B6E44A5" w14:textId="77777777" w:rsidR="008E5445" w:rsidRDefault="008E5445" w:rsidP="008E5445"/>
          <w:p w14:paraId="22E78E05" w14:textId="77777777" w:rsidR="00FC678A" w:rsidRDefault="00FC678A" w:rsidP="008E5445"/>
          <w:p w14:paraId="2C437561" w14:textId="5B7EF4D9" w:rsidR="00FC678A" w:rsidRDefault="00FC678A" w:rsidP="00FC678A">
            <w:pPr>
              <w:pStyle w:val="Heading4"/>
            </w:pPr>
            <w:r>
              <w:t>ENTER</w:t>
            </w:r>
            <w:r>
              <w:t xml:space="preserve"> LMS STAFF MANAGEMENT APP</w:t>
            </w:r>
          </w:p>
          <w:p w14:paraId="3E325714" w14:textId="77777777" w:rsidR="00FC678A" w:rsidRDefault="00FC678A" w:rsidP="008E5445"/>
          <w:p w14:paraId="0AB246AA" w14:textId="4F7D7E02" w:rsidR="008E5445" w:rsidRDefault="008E5445" w:rsidP="008E5445"/>
          <w:p w14:paraId="7429A7B3" w14:textId="5F9FD31D" w:rsidR="00E67526" w:rsidRPr="00FC678A" w:rsidRDefault="00E67526" w:rsidP="00E67526">
            <w:pPr>
              <w:pStyle w:val="Heading4"/>
            </w:pPr>
            <w:r>
              <w:lastRenderedPageBreak/>
              <w:t xml:space="preserve">Step 1 </w:t>
            </w:r>
            <w:r w:rsidRPr="00FC678A">
              <w:t>–</w:t>
            </w:r>
            <w:r w:rsidRPr="00FC678A">
              <w:t xml:space="preserve"> </w:t>
            </w:r>
            <w:r w:rsidR="00FC678A" w:rsidRPr="00FC678A">
              <w:t xml:space="preserve">Go to </w:t>
            </w:r>
            <w:proofErr w:type="gramStart"/>
            <w:r w:rsidR="00FC678A" w:rsidRPr="00FC678A">
              <w:t>http://localhost:3000/Employee-Management-System-Using-React</w:t>
            </w:r>
            <w:proofErr w:type="gramEnd"/>
          </w:p>
          <w:p w14:paraId="5FD911E3" w14:textId="71702803" w:rsidR="008E5445" w:rsidRDefault="00FC678A" w:rsidP="00FC678A">
            <w:pPr>
              <w:jc w:val="center"/>
            </w:pPr>
            <w:r>
              <w:rPr>
                <w:noProof/>
              </w:rPr>
              <w:drawing>
                <wp:inline distT="0" distB="0" distL="0" distR="0" wp14:anchorId="76BBFA64" wp14:editId="2481BF8C">
                  <wp:extent cx="5317067" cy="5000729"/>
                  <wp:effectExtent l="0" t="0" r="0" b="0"/>
                  <wp:docPr id="225366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66960" name="Picture 1" descr="A screenshot of a computer&#10;&#10;Description automatically generated"/>
                          <pic:cNvPicPr/>
                        </pic:nvPicPr>
                        <pic:blipFill>
                          <a:blip r:embed="rId14"/>
                          <a:stretch>
                            <a:fillRect/>
                          </a:stretch>
                        </pic:blipFill>
                        <pic:spPr>
                          <a:xfrm>
                            <a:off x="0" y="0"/>
                            <a:ext cx="5322712" cy="5006038"/>
                          </a:xfrm>
                          <a:prstGeom prst="rect">
                            <a:avLst/>
                          </a:prstGeom>
                        </pic:spPr>
                      </pic:pic>
                    </a:graphicData>
                  </a:graphic>
                </wp:inline>
              </w:drawing>
            </w:r>
          </w:p>
          <w:p w14:paraId="25D4558E" w14:textId="77777777" w:rsidR="008E5445" w:rsidRDefault="008E5445" w:rsidP="008E5445"/>
          <w:p w14:paraId="139BD4CA" w14:textId="28F68C96" w:rsidR="00FC678A" w:rsidRDefault="00FC678A" w:rsidP="00FC678A">
            <w:pPr>
              <w:pStyle w:val="Heading4"/>
            </w:pPr>
            <w:r>
              <w:t xml:space="preserve">Step </w:t>
            </w:r>
            <w:r>
              <w:t>2</w:t>
            </w:r>
            <w:r>
              <w:t xml:space="preserve"> </w:t>
            </w:r>
            <w:r w:rsidRPr="00FC678A">
              <w:t>–</w:t>
            </w:r>
            <w:r>
              <w:t xml:space="preserve"> Provide log in credentials. (Default is </w:t>
            </w:r>
            <w:hyperlink r:id="rId15" w:history="1">
              <w:r w:rsidRPr="00F517E1">
                <w:rPr>
                  <w:rStyle w:val="Hyperlink"/>
                </w:rPr>
                <w:t>admin@lms.com</w:t>
              </w:r>
            </w:hyperlink>
            <w:r>
              <w:t xml:space="preserve"> | root)</w:t>
            </w:r>
          </w:p>
          <w:p w14:paraId="54324E45" w14:textId="77777777" w:rsidR="00FC678A" w:rsidRPr="00FC678A" w:rsidRDefault="00FC678A" w:rsidP="00FC678A"/>
          <w:p w14:paraId="5C3F04F3" w14:textId="3E27EFEC" w:rsidR="00FC678A" w:rsidRDefault="00FC678A" w:rsidP="00FC678A">
            <w:pPr>
              <w:pStyle w:val="Heading4"/>
            </w:pPr>
            <w:r>
              <w:t xml:space="preserve">Step </w:t>
            </w:r>
            <w:r>
              <w:t>3</w:t>
            </w:r>
            <w:r>
              <w:t xml:space="preserve"> </w:t>
            </w:r>
            <w:r w:rsidRPr="00FC678A">
              <w:t xml:space="preserve">– </w:t>
            </w:r>
            <w:r>
              <w:t xml:space="preserve">Click log in button to access LMS staff </w:t>
            </w:r>
            <w:proofErr w:type="gramStart"/>
            <w:r>
              <w:t>page</w:t>
            </w:r>
            <w:proofErr w:type="gramEnd"/>
          </w:p>
          <w:p w14:paraId="3DC99922" w14:textId="7A0495A6" w:rsidR="00FC678A" w:rsidRPr="00FC678A" w:rsidRDefault="00FC678A" w:rsidP="00FC678A">
            <w:pPr>
              <w:jc w:val="center"/>
            </w:pPr>
            <w:r>
              <w:rPr>
                <w:noProof/>
              </w:rPr>
              <w:lastRenderedPageBreak/>
              <w:drawing>
                <wp:inline distT="0" distB="0" distL="0" distR="0" wp14:anchorId="1CEDFB84" wp14:editId="51246A36">
                  <wp:extent cx="6084769" cy="6018028"/>
                  <wp:effectExtent l="0" t="0" r="0" b="1905"/>
                  <wp:docPr id="769950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50823" name="Picture 1" descr="A screenshot of a computer&#10;&#10;Description automatically generated"/>
                          <pic:cNvPicPr/>
                        </pic:nvPicPr>
                        <pic:blipFill>
                          <a:blip r:embed="rId16"/>
                          <a:stretch>
                            <a:fillRect/>
                          </a:stretch>
                        </pic:blipFill>
                        <pic:spPr>
                          <a:xfrm>
                            <a:off x="0" y="0"/>
                            <a:ext cx="6098944" cy="6032048"/>
                          </a:xfrm>
                          <a:prstGeom prst="rect">
                            <a:avLst/>
                          </a:prstGeom>
                        </pic:spPr>
                      </pic:pic>
                    </a:graphicData>
                  </a:graphic>
                </wp:inline>
              </w:drawing>
            </w:r>
          </w:p>
          <w:p w14:paraId="6845A840" w14:textId="452F8B87" w:rsidR="008E5445" w:rsidRDefault="008E5445" w:rsidP="008E5445"/>
          <w:p w14:paraId="4A5C0DD1" w14:textId="46DDFE76" w:rsidR="00FC678A" w:rsidRDefault="00FC678A" w:rsidP="00FC678A">
            <w:pPr>
              <w:pStyle w:val="Heading4"/>
            </w:pPr>
            <w:r>
              <w:t xml:space="preserve">Step </w:t>
            </w:r>
            <w:r>
              <w:t>4</w:t>
            </w:r>
            <w:r>
              <w:t xml:space="preserve"> </w:t>
            </w:r>
            <w:r w:rsidRPr="00FC678A">
              <w:t xml:space="preserve">– </w:t>
            </w:r>
            <w:r>
              <w:t xml:space="preserve">Click </w:t>
            </w:r>
            <w:r>
              <w:t xml:space="preserve">log out </w:t>
            </w:r>
            <w:r w:rsidR="00E760B2">
              <w:t xml:space="preserve">(The yellow button) </w:t>
            </w:r>
            <w:r>
              <w:t>once done with the staff module</w:t>
            </w:r>
            <w:r w:rsidR="00E760B2">
              <w:t xml:space="preserve"> to exit the program.</w:t>
            </w:r>
          </w:p>
          <w:p w14:paraId="2745D867" w14:textId="77777777" w:rsidR="00FC678A" w:rsidRDefault="00FC678A" w:rsidP="00FC678A"/>
          <w:p w14:paraId="352186FB" w14:textId="77777777" w:rsidR="00FC678A" w:rsidRDefault="00FC678A" w:rsidP="00FC678A"/>
          <w:p w14:paraId="6BCE8308" w14:textId="77777777" w:rsidR="00FC678A" w:rsidRPr="00FC678A" w:rsidRDefault="00FC678A" w:rsidP="00FC678A"/>
          <w:p w14:paraId="308409CA" w14:textId="53F73033" w:rsidR="00FC678A" w:rsidRDefault="00E760B2" w:rsidP="00FC678A">
            <w:pPr>
              <w:pStyle w:val="Heading4"/>
            </w:pPr>
            <w:r>
              <w:t xml:space="preserve">HOW TO </w:t>
            </w:r>
            <w:r w:rsidR="00FC678A">
              <w:t xml:space="preserve">ENTER </w:t>
            </w:r>
            <w:r w:rsidR="00FC678A">
              <w:t xml:space="preserve">NEW </w:t>
            </w:r>
            <w:r>
              <w:t>STAFF RECORD</w:t>
            </w:r>
            <w:r w:rsidR="00FC678A">
              <w:br/>
            </w:r>
          </w:p>
          <w:p w14:paraId="3A40CA8A" w14:textId="13DCDDDA" w:rsidR="00FC678A" w:rsidRDefault="00FC678A" w:rsidP="00FC678A">
            <w:pPr>
              <w:pStyle w:val="Heading4"/>
            </w:pPr>
            <w:r>
              <w:t xml:space="preserve">Step </w:t>
            </w:r>
            <w:r>
              <w:t>1</w:t>
            </w:r>
            <w:r>
              <w:t xml:space="preserve"> </w:t>
            </w:r>
            <w:r w:rsidRPr="00FC678A">
              <w:t xml:space="preserve">– </w:t>
            </w:r>
            <w:r>
              <w:t>After successful</w:t>
            </w:r>
            <w:r w:rsidR="00E760B2">
              <w:t>ly</w:t>
            </w:r>
            <w:r>
              <w:t xml:space="preserve"> </w:t>
            </w:r>
            <w:proofErr w:type="gramStart"/>
            <w:r>
              <w:t>log</w:t>
            </w:r>
            <w:r w:rsidR="00E760B2">
              <w:t>ged</w:t>
            </w:r>
            <w:proofErr w:type="gramEnd"/>
            <w:r>
              <w:t xml:space="preserve"> in with ID and Password. </w:t>
            </w:r>
            <w:r w:rsidR="00E760B2">
              <w:t xml:space="preserve">Click the Edit </w:t>
            </w:r>
            <w:r w:rsidR="00E760B2">
              <w:t>(</w:t>
            </w:r>
            <w:r w:rsidR="00E760B2">
              <w:t>The blue</w:t>
            </w:r>
            <w:r w:rsidR="00E760B2">
              <w:t xml:space="preserve"> button)</w:t>
            </w:r>
            <w:r w:rsidR="00E760B2">
              <w:t xml:space="preserve"> </w:t>
            </w:r>
            <w:proofErr w:type="gramStart"/>
            <w:r w:rsidR="00E760B2">
              <w:t>on line</w:t>
            </w:r>
            <w:proofErr w:type="gramEnd"/>
            <w:r w:rsidR="00E760B2">
              <w:t xml:space="preserve"> entry to change staff detail. </w:t>
            </w:r>
          </w:p>
          <w:p w14:paraId="1D2D0228" w14:textId="77777777" w:rsidR="00E760B2" w:rsidRDefault="00E760B2" w:rsidP="00E760B2"/>
          <w:p w14:paraId="5CC02499" w14:textId="5248E6F6" w:rsidR="00E760B2" w:rsidRPr="00E760B2" w:rsidRDefault="00E760B2" w:rsidP="00E760B2">
            <w:r>
              <w:rPr>
                <w:noProof/>
              </w:rPr>
              <w:lastRenderedPageBreak/>
              <w:drawing>
                <wp:inline distT="0" distB="0" distL="0" distR="0" wp14:anchorId="51D13BFD" wp14:editId="306A07FE">
                  <wp:extent cx="6286103" cy="5497032"/>
                  <wp:effectExtent l="0" t="0" r="635" b="8890"/>
                  <wp:docPr id="1093481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81668" name="Picture 1" descr="A screenshot of a computer&#10;&#10;Description automatically generated"/>
                          <pic:cNvPicPr/>
                        </pic:nvPicPr>
                        <pic:blipFill>
                          <a:blip r:embed="rId17"/>
                          <a:stretch>
                            <a:fillRect/>
                          </a:stretch>
                        </pic:blipFill>
                        <pic:spPr>
                          <a:xfrm>
                            <a:off x="0" y="0"/>
                            <a:ext cx="6293483" cy="5503486"/>
                          </a:xfrm>
                          <a:prstGeom prst="rect">
                            <a:avLst/>
                          </a:prstGeom>
                        </pic:spPr>
                      </pic:pic>
                    </a:graphicData>
                  </a:graphic>
                </wp:inline>
              </w:drawing>
            </w:r>
          </w:p>
          <w:p w14:paraId="1E84090E" w14:textId="77777777" w:rsidR="00FC678A" w:rsidRDefault="00FC678A" w:rsidP="008E5445"/>
          <w:p w14:paraId="6FB4D51E" w14:textId="77777777" w:rsidR="00E760B2" w:rsidRDefault="00E760B2" w:rsidP="00E760B2">
            <w:pPr>
              <w:pStyle w:val="Heading4"/>
            </w:pPr>
          </w:p>
          <w:p w14:paraId="0760C8F4" w14:textId="00EEB405" w:rsidR="00E760B2" w:rsidRDefault="00E760B2" w:rsidP="00E760B2">
            <w:pPr>
              <w:pStyle w:val="Heading4"/>
            </w:pPr>
            <w:r>
              <w:t xml:space="preserve">Step </w:t>
            </w:r>
            <w:r>
              <w:t>2</w:t>
            </w:r>
            <w:r>
              <w:t xml:space="preserve"> </w:t>
            </w:r>
            <w:r w:rsidRPr="00FC678A">
              <w:t xml:space="preserve">– </w:t>
            </w:r>
            <w:r>
              <w:t>Change the input. Click Update. (Light blue button) To update the record.</w:t>
            </w:r>
            <w:r>
              <w:t xml:space="preserve"> </w:t>
            </w:r>
          </w:p>
          <w:p w14:paraId="176A36B4" w14:textId="11DFDC47" w:rsidR="00E760B2" w:rsidRDefault="00E760B2" w:rsidP="00E760B2">
            <w:r>
              <w:br/>
            </w:r>
          </w:p>
          <w:p w14:paraId="79EA1F2F" w14:textId="0E2AB36E" w:rsidR="00E760B2" w:rsidRDefault="00E760B2" w:rsidP="00E760B2">
            <w:pPr>
              <w:pStyle w:val="Heading4"/>
            </w:pPr>
            <w:r>
              <w:t>HOW TO DELETE STAFF RECORD</w:t>
            </w:r>
          </w:p>
          <w:p w14:paraId="563BF61B" w14:textId="77777777" w:rsidR="00E760B2" w:rsidRDefault="00E760B2" w:rsidP="00E760B2"/>
          <w:p w14:paraId="190811CB" w14:textId="386C1821" w:rsidR="00E760B2" w:rsidRDefault="00E760B2" w:rsidP="00E760B2">
            <w:pPr>
              <w:pStyle w:val="Heading4"/>
            </w:pPr>
            <w:r>
              <w:t xml:space="preserve">Step 1 </w:t>
            </w:r>
            <w:r w:rsidRPr="00FC678A">
              <w:t xml:space="preserve">– </w:t>
            </w:r>
            <w:r>
              <w:t xml:space="preserve">After successfully </w:t>
            </w:r>
            <w:proofErr w:type="gramStart"/>
            <w:r>
              <w:t>logged</w:t>
            </w:r>
            <w:proofErr w:type="gramEnd"/>
            <w:r>
              <w:t xml:space="preserve"> in with ID and Password. Click the </w:t>
            </w:r>
            <w:r>
              <w:t>Delete</w:t>
            </w:r>
            <w:r>
              <w:t xml:space="preserve"> (</w:t>
            </w:r>
            <w:r>
              <w:t>The red</w:t>
            </w:r>
            <w:r>
              <w:t xml:space="preserve"> button) </w:t>
            </w:r>
            <w:r>
              <w:t>to delete the staff record</w:t>
            </w:r>
            <w:r>
              <w:t xml:space="preserve">. </w:t>
            </w:r>
          </w:p>
          <w:p w14:paraId="76D65F04" w14:textId="77777777" w:rsidR="00E760B2" w:rsidRPr="00E760B2" w:rsidRDefault="00E760B2" w:rsidP="00E760B2"/>
          <w:p w14:paraId="298872AF" w14:textId="262519F7" w:rsidR="00E760B2" w:rsidRDefault="00E760B2" w:rsidP="00E760B2">
            <w:pPr>
              <w:pStyle w:val="Heading4"/>
            </w:pPr>
            <w:r>
              <w:t xml:space="preserve">Step </w:t>
            </w:r>
            <w:r>
              <w:t>2</w:t>
            </w:r>
            <w:r>
              <w:t xml:space="preserve"> </w:t>
            </w:r>
            <w:r w:rsidRPr="00FC678A">
              <w:t xml:space="preserve">– </w:t>
            </w:r>
            <w:r>
              <w:t>Click log out (The yellow button) once done with the staff module to exit the program.</w:t>
            </w:r>
          </w:p>
          <w:p w14:paraId="7541D736" w14:textId="77777777" w:rsidR="00E760B2" w:rsidRPr="00E760B2" w:rsidRDefault="00E760B2" w:rsidP="00E760B2"/>
          <w:p w14:paraId="0F4C247C" w14:textId="77777777" w:rsidR="00E760B2" w:rsidRDefault="00E760B2" w:rsidP="008E5445">
            <w:pPr>
              <w:pStyle w:val="Heading5"/>
              <w:jc w:val="center"/>
            </w:pPr>
          </w:p>
          <w:p w14:paraId="31E03774" w14:textId="77777777" w:rsidR="00E760B2" w:rsidRDefault="00E760B2" w:rsidP="008E5445">
            <w:pPr>
              <w:pStyle w:val="Heading5"/>
              <w:jc w:val="center"/>
            </w:pPr>
          </w:p>
          <w:p w14:paraId="2A90A423" w14:textId="77777777" w:rsidR="00E760B2" w:rsidRDefault="00E760B2" w:rsidP="008E5445">
            <w:pPr>
              <w:pStyle w:val="Heading5"/>
              <w:jc w:val="center"/>
            </w:pPr>
          </w:p>
          <w:p w14:paraId="2D071902" w14:textId="77777777" w:rsidR="00E760B2" w:rsidRDefault="00E760B2" w:rsidP="008E5445">
            <w:pPr>
              <w:pStyle w:val="Heading5"/>
              <w:jc w:val="center"/>
            </w:pPr>
          </w:p>
          <w:p w14:paraId="5354975C" w14:textId="09F592A2" w:rsidR="008E5445" w:rsidRDefault="008E5445" w:rsidP="008E5445">
            <w:pPr>
              <w:pStyle w:val="Heading5"/>
              <w:jc w:val="center"/>
            </w:pPr>
            <w:r>
              <w:t>THE END</w:t>
            </w:r>
          </w:p>
          <w:p w14:paraId="1F2D3F16" w14:textId="3DC680CA" w:rsidR="008E5445" w:rsidRPr="008E5445" w:rsidRDefault="008E5445" w:rsidP="008E5445"/>
        </w:tc>
        <w:tc>
          <w:tcPr>
            <w:tcW w:w="425" w:type="dxa"/>
          </w:tcPr>
          <w:p w14:paraId="25D9E445" w14:textId="77777777" w:rsidR="00637B83" w:rsidRDefault="00637B83" w:rsidP="005A2DF7"/>
        </w:tc>
      </w:tr>
      <w:tr w:rsidR="001205A1" w14:paraId="21096E34" w14:textId="77777777" w:rsidTr="00036DC3">
        <w:trPr>
          <w:trHeight w:val="6948"/>
        </w:trPr>
        <w:tc>
          <w:tcPr>
            <w:tcW w:w="426" w:type="dxa"/>
          </w:tcPr>
          <w:p w14:paraId="103BE279" w14:textId="77777777" w:rsidR="00A81248" w:rsidRDefault="00A81248" w:rsidP="005A2DF7"/>
        </w:tc>
        <w:tc>
          <w:tcPr>
            <w:tcW w:w="4961" w:type="dxa"/>
            <w:shd w:val="clear" w:color="auto" w:fill="FFFFFF" w:themeFill="background1"/>
          </w:tcPr>
          <w:sdt>
            <w:sdtPr>
              <w:id w:val="-946993028"/>
              <w:placeholder>
                <w:docPart w:val="C84DFF27D458430490AA3CF986D30532"/>
              </w:placeholder>
              <w:temporary/>
              <w:showingPlcHdr/>
              <w15:appearance w15:val="hidden"/>
            </w:sdtPr>
            <w:sdtContent>
              <w:p w14:paraId="646BECCF" w14:textId="77777777" w:rsidR="005D557C" w:rsidRDefault="005D557C" w:rsidP="005D557C">
                <w:pPr>
                  <w:pStyle w:val="Text"/>
                </w:pPr>
                <w:r>
                  <w:t>Lorem Ipsum is simply dummy text of the printing and typesetting industry. Lorem Ipsum has been the industry's standard dummy text ever since the 1500s, when an unknown printer took a galley of type and scrambled it to make a type specimen book.</w:t>
                </w:r>
              </w:p>
              <w:p w14:paraId="1B68AB86" w14:textId="77777777" w:rsidR="005D557C" w:rsidRDefault="005D557C" w:rsidP="005D557C"/>
              <w:p w14:paraId="198903DB" w14:textId="77777777" w:rsidR="001205A1" w:rsidRPr="001205A1" w:rsidRDefault="005D557C" w:rsidP="000F0731">
                <w:pPr>
                  <w:pStyle w:val="Text"/>
                </w:pPr>
                <w:r>
                  <w:t>Lorem Ipsum is simply dummy text of the printing and typesetting industry. Lorem Ipsum has been the industry's standard dummy text ever since the 1500s, when an unknown printer took a galley of type and scrambled it to make a type specimen book.</w:t>
                </w:r>
              </w:p>
            </w:sdtContent>
          </w:sdt>
        </w:tc>
        <w:tc>
          <w:tcPr>
            <w:tcW w:w="4961" w:type="dxa"/>
            <w:shd w:val="clear" w:color="auto" w:fill="FFFFFF" w:themeFill="background1"/>
          </w:tcPr>
          <w:sdt>
            <w:sdtPr>
              <w:id w:val="-408770221"/>
              <w:placeholder>
                <w:docPart w:val="57A16B301B9A4212A2D017E7951D48DC"/>
              </w:placeholder>
              <w:temporary/>
              <w:showingPlcHdr/>
              <w15:appearance w15:val="hidden"/>
            </w:sdtPr>
            <w:sdtContent>
              <w:p w14:paraId="3865A9AC" w14:textId="77777777" w:rsidR="005D557C" w:rsidRPr="00637B83" w:rsidRDefault="005D557C" w:rsidP="005D557C">
                <w:pPr>
                  <w:pStyle w:val="Text"/>
                </w:pPr>
                <w:r w:rsidRPr="00637B83">
                  <w:t>Lorem Ipsum is simply dummy text of the printing and typesetting industry. Lorem Ipsum has been the industry's standard dummy text ever since the 1500s, when an unknown printer took a galley of type and scrambled it to make a type specimen book.</w:t>
                </w:r>
              </w:p>
              <w:p w14:paraId="2F2AFF68" w14:textId="77777777" w:rsidR="005D557C" w:rsidRPr="00637B83" w:rsidRDefault="005D557C" w:rsidP="005D557C"/>
              <w:p w14:paraId="1F94FD0B" w14:textId="77777777" w:rsidR="00A81248" w:rsidRPr="00637B83" w:rsidRDefault="005D557C" w:rsidP="000F0731">
                <w:pPr>
                  <w:pStyle w:val="Text"/>
                </w:pPr>
                <w:r w:rsidRPr="00637B83">
                  <w:t>Lorem Ipsum is simply dummy text of the printing and typesetting industry. Lorem Ipsum has been the industry's standard dummy text ever since the 1500s, when an unknown printer took a galley of type and scrambled it to make a type specimen book.</w:t>
                </w:r>
              </w:p>
            </w:sdtContent>
          </w:sdt>
        </w:tc>
        <w:tc>
          <w:tcPr>
            <w:tcW w:w="425" w:type="dxa"/>
          </w:tcPr>
          <w:p w14:paraId="31BC54AE" w14:textId="77777777" w:rsidR="00A81248" w:rsidRDefault="00A81248" w:rsidP="005A2DF7"/>
        </w:tc>
      </w:tr>
    </w:tbl>
    <w:p w14:paraId="01D59650" w14:textId="77777777" w:rsidR="00E61F1F" w:rsidRDefault="00E61F1F"/>
    <w:tbl>
      <w:tblPr>
        <w:tblW w:w="10773" w:type="dxa"/>
        <w:tblLayout w:type="fixed"/>
        <w:tblLook w:val="0600" w:firstRow="0" w:lastRow="0" w:firstColumn="0" w:lastColumn="0" w:noHBand="1" w:noVBand="1"/>
      </w:tblPr>
      <w:tblGrid>
        <w:gridCol w:w="426"/>
        <w:gridCol w:w="4961"/>
        <w:gridCol w:w="4961"/>
        <w:gridCol w:w="425"/>
      </w:tblGrid>
      <w:tr w:rsidR="0031055C" w14:paraId="10FD82F9" w14:textId="77777777" w:rsidTr="00216DB3">
        <w:trPr>
          <w:trHeight w:val="410"/>
        </w:trPr>
        <w:tc>
          <w:tcPr>
            <w:tcW w:w="426" w:type="dxa"/>
            <w:shd w:val="clear" w:color="auto" w:fill="FFFFFF" w:themeFill="background1"/>
          </w:tcPr>
          <w:p w14:paraId="79F4313C" w14:textId="77777777" w:rsidR="0031055C" w:rsidRDefault="002B6593" w:rsidP="005F4A20">
            <w:r w:rsidRPr="002B6593">
              <w:rPr>
                <w:noProof/>
                <w:lang w:val="en-AU" w:eastAsia="en-AU"/>
              </w:rPr>
              <mc:AlternateContent>
                <mc:Choice Requires="wps">
                  <w:drawing>
                    <wp:anchor distT="0" distB="0" distL="114300" distR="114300" simplePos="0" relativeHeight="251659263" behindDoc="1" locked="0" layoutInCell="1" allowOverlap="1" wp14:anchorId="298B3129" wp14:editId="5BE9C55D">
                      <wp:simplePos x="0" y="0"/>
                      <wp:positionH relativeFrom="column">
                        <wp:posOffset>-528955</wp:posOffset>
                      </wp:positionH>
                      <wp:positionV relativeFrom="paragraph">
                        <wp:posOffset>-596900</wp:posOffset>
                      </wp:positionV>
                      <wp:extent cx="7773671" cy="10060941"/>
                      <wp:effectExtent l="0" t="0" r="0" b="0"/>
                      <wp:wrapNone/>
                      <wp:docPr id="2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3671" cy="10060941"/>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anchor>
                  </w:drawing>
                </mc:Choice>
                <mc:Fallback>
                  <w:pict>
                    <v:shape w14:anchorId="46D051C0" id="Shape" o:spid="_x0000_s1026" alt="&quot;&quot;" style="position:absolute;margin-left:-41.65pt;margin-top:-47pt;width:612.1pt;height:792.2pt;z-index:-251657217;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ff1571 [3205]" stroked="f" strokeweight="1pt">
                      <v:fill color2="#fdc082 [3206]" angle="90" focus="100%" type="gradient"/>
                      <v:stroke miterlimit="4" joinstyle="miter"/>
                      <v:path arrowok="t" o:extrusionok="f" o:connecttype="custom" o:connectlocs="3886836,5030471;3886836,5030471;3886836,5030471;3886836,5030471" o:connectangles="0,90,180,270"/>
                    </v:shape>
                  </w:pict>
                </mc:Fallback>
              </mc:AlternateContent>
            </w:r>
          </w:p>
        </w:tc>
        <w:tc>
          <w:tcPr>
            <w:tcW w:w="4961" w:type="dxa"/>
            <w:shd w:val="clear" w:color="auto" w:fill="FFFFFF" w:themeFill="background1"/>
          </w:tcPr>
          <w:p w14:paraId="2811B127" w14:textId="77777777" w:rsidR="0031055C" w:rsidRDefault="0031055C" w:rsidP="005F4A20"/>
        </w:tc>
        <w:tc>
          <w:tcPr>
            <w:tcW w:w="4961" w:type="dxa"/>
            <w:shd w:val="clear" w:color="auto" w:fill="FFFFFF" w:themeFill="background1"/>
          </w:tcPr>
          <w:p w14:paraId="49C5F45E" w14:textId="77777777" w:rsidR="0031055C" w:rsidRDefault="0031055C" w:rsidP="005F4A20"/>
        </w:tc>
        <w:tc>
          <w:tcPr>
            <w:tcW w:w="425" w:type="dxa"/>
            <w:shd w:val="clear" w:color="auto" w:fill="FFFFFF" w:themeFill="background1"/>
          </w:tcPr>
          <w:p w14:paraId="4A3C93C3" w14:textId="77777777" w:rsidR="0031055C" w:rsidRDefault="0031055C" w:rsidP="005F4A20"/>
        </w:tc>
      </w:tr>
      <w:tr w:rsidR="0031055C" w14:paraId="4D838CCC" w14:textId="77777777" w:rsidTr="00216DB3">
        <w:trPr>
          <w:trHeight w:val="6192"/>
        </w:trPr>
        <w:tc>
          <w:tcPr>
            <w:tcW w:w="426" w:type="dxa"/>
          </w:tcPr>
          <w:p w14:paraId="4EBB03D6" w14:textId="77777777" w:rsidR="0031055C" w:rsidRDefault="0031055C" w:rsidP="005A2DF7"/>
        </w:tc>
        <w:tc>
          <w:tcPr>
            <w:tcW w:w="9922" w:type="dxa"/>
            <w:gridSpan w:val="2"/>
            <w:tcBorders>
              <w:top w:val="single" w:sz="18" w:space="0" w:color="FF1571" w:themeColor="accent2"/>
            </w:tcBorders>
            <w:vAlign w:val="center"/>
          </w:tcPr>
          <w:p w14:paraId="778F014E" w14:textId="77777777" w:rsidR="0031055C" w:rsidRPr="0031055C" w:rsidRDefault="002B6593" w:rsidP="00216DB3">
            <w:pPr>
              <w:pStyle w:val="Text"/>
              <w:jc w:val="center"/>
            </w:pPr>
            <w:r w:rsidRPr="00875863">
              <w:rPr>
                <w:noProof/>
                <w:lang w:eastAsia="en-AU"/>
              </w:rPr>
              <w:drawing>
                <wp:inline distT="0" distB="0" distL="0" distR="0" wp14:anchorId="324567F6" wp14:editId="2BB226C7">
                  <wp:extent cx="5824439" cy="2311471"/>
                  <wp:effectExtent l="0" t="0" r="508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01.png"/>
                          <pic:cNvPicPr/>
                        </pic:nvPicPr>
                        <pic:blipFill rotWithShape="1">
                          <a:blip r:embed="rId18" cstate="email">
                            <a:extLst>
                              <a:ext uri="{28A0092B-C50C-407E-A947-70E740481C1C}">
                                <a14:useLocalDpi xmlns:a14="http://schemas.microsoft.com/office/drawing/2010/main"/>
                              </a:ext>
                            </a:extLst>
                          </a:blip>
                          <a:srcRect b="-2"/>
                          <a:stretch/>
                        </pic:blipFill>
                        <pic:spPr bwMode="auto">
                          <a:xfrm>
                            <a:off x="0" y="0"/>
                            <a:ext cx="5829300" cy="2313400"/>
                          </a:xfrm>
                          <a:prstGeom prst="rect">
                            <a:avLst/>
                          </a:prstGeom>
                          <a:ln>
                            <a:noFill/>
                          </a:ln>
                          <a:extLst>
                            <a:ext uri="{53640926-AAD7-44D8-BBD7-CCE9431645EC}">
                              <a14:shadowObscured xmlns:a14="http://schemas.microsoft.com/office/drawing/2010/main"/>
                            </a:ext>
                          </a:extLst>
                        </pic:spPr>
                      </pic:pic>
                    </a:graphicData>
                  </a:graphic>
                </wp:inline>
              </w:drawing>
            </w:r>
          </w:p>
        </w:tc>
        <w:tc>
          <w:tcPr>
            <w:tcW w:w="425" w:type="dxa"/>
            <w:shd w:val="clear" w:color="auto" w:fill="FFFFFF" w:themeFill="background1"/>
          </w:tcPr>
          <w:p w14:paraId="44320200" w14:textId="77777777" w:rsidR="0031055C" w:rsidRDefault="0031055C" w:rsidP="005A2DF7"/>
        </w:tc>
      </w:tr>
    </w:tbl>
    <w:p w14:paraId="4ABD3CEF" w14:textId="77777777" w:rsidR="00E61F1F" w:rsidRDefault="00E61F1F"/>
    <w:tbl>
      <w:tblPr>
        <w:tblW w:w="10773" w:type="dxa"/>
        <w:tblLayout w:type="fixed"/>
        <w:tblLook w:val="0600" w:firstRow="0" w:lastRow="0" w:firstColumn="0" w:lastColumn="0" w:noHBand="1" w:noVBand="1"/>
      </w:tblPr>
      <w:tblGrid>
        <w:gridCol w:w="993"/>
        <w:gridCol w:w="5272"/>
        <w:gridCol w:w="3516"/>
        <w:gridCol w:w="992"/>
      </w:tblGrid>
      <w:tr w:rsidR="005A2DF7" w14:paraId="2F2AC5A5" w14:textId="77777777" w:rsidTr="00216DB3">
        <w:trPr>
          <w:trHeight w:val="13464"/>
        </w:trPr>
        <w:tc>
          <w:tcPr>
            <w:tcW w:w="993" w:type="dxa"/>
          </w:tcPr>
          <w:p w14:paraId="58D779F5" w14:textId="77777777" w:rsidR="005A2DF7" w:rsidRDefault="005A2DF7" w:rsidP="005A2DF7">
            <w:pPr>
              <w:pStyle w:val="GraphicAnchor"/>
            </w:pPr>
          </w:p>
        </w:tc>
        <w:tc>
          <w:tcPr>
            <w:tcW w:w="5272" w:type="dxa"/>
          </w:tcPr>
          <w:p w14:paraId="5D6EA3BD" w14:textId="34A581F7" w:rsidR="005A2DF7" w:rsidRPr="000F0731" w:rsidRDefault="007E6887" w:rsidP="000F0731">
            <w:pPr>
              <w:pStyle w:val="Quote"/>
            </w:pPr>
            <w:r>
              <w:t>LMS ALL RIGHTS RESERVED @2023</w:t>
            </w:r>
          </w:p>
          <w:p w14:paraId="788C6D89" w14:textId="77777777" w:rsidR="005A2DF7" w:rsidRPr="000F0731" w:rsidRDefault="005A2DF7" w:rsidP="00E61F1F"/>
          <w:p w14:paraId="3E5325D8" w14:textId="77777777" w:rsidR="005A2DF7" w:rsidRPr="000F0731" w:rsidRDefault="00000000" w:rsidP="00E61F1F">
            <w:pPr>
              <w:pStyle w:val="Text"/>
            </w:pPr>
            <w:sdt>
              <w:sdtPr>
                <w:id w:val="2132664921"/>
                <w:placeholder>
                  <w:docPart w:val="1CBDCB4E274A4DAF99BE8076F52F0B78"/>
                </w:placeholder>
                <w:temporary/>
                <w:showingPlcHdr/>
                <w15:appearance w15:val="hidden"/>
              </w:sdtPr>
              <w:sdtContent>
                <w:r w:rsidR="005D557C" w:rsidRPr="00E61F1F">
                  <w:t>Lorem Ipsum is simply dummy text of the printing and typesetting industry. Lorem Ipsum has been the industry's standard dummy text ever since the 1500s, when an unknown printer took a galley of type and scrambled it to make a type specimen book.</w:t>
                </w:r>
              </w:sdtContent>
            </w:sdt>
          </w:p>
        </w:tc>
        <w:tc>
          <w:tcPr>
            <w:tcW w:w="3516" w:type="dxa"/>
          </w:tcPr>
          <w:p w14:paraId="16DF99BA" w14:textId="77777777" w:rsidR="005A2DF7" w:rsidRPr="0031055C" w:rsidRDefault="005A2DF7" w:rsidP="005A2DF7">
            <w:pPr>
              <w:pStyle w:val="Heading5"/>
              <w:spacing w:line="192" w:lineRule="auto"/>
            </w:pPr>
            <w:r w:rsidRPr="005A2DF7">
              <w:rPr>
                <w:noProof/>
                <w:lang w:val="en-AU" w:eastAsia="en-AU"/>
              </w:rPr>
              <mc:AlternateContent>
                <mc:Choice Requires="wps">
                  <w:drawing>
                    <wp:anchor distT="0" distB="0" distL="114300" distR="114300" simplePos="0" relativeHeight="251667456" behindDoc="1" locked="0" layoutInCell="1" allowOverlap="1" wp14:anchorId="6C867509" wp14:editId="7D44C4D0">
                      <wp:simplePos x="0" y="0"/>
                      <wp:positionH relativeFrom="column">
                        <wp:posOffset>-905510</wp:posOffset>
                      </wp:positionH>
                      <wp:positionV relativeFrom="paragraph">
                        <wp:posOffset>1007745</wp:posOffset>
                      </wp:positionV>
                      <wp:extent cx="4154169" cy="6844032"/>
                      <wp:effectExtent l="0" t="0" r="0" b="0"/>
                      <wp:wrapNone/>
                      <wp:docPr id="23"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154169" cy="6844032"/>
                              </a:xfrm>
                              <a:custGeom>
                                <a:avLst/>
                                <a:gdLst/>
                                <a:ahLst/>
                                <a:cxnLst>
                                  <a:cxn ang="0">
                                    <a:pos x="wd2" y="hd2"/>
                                  </a:cxn>
                                  <a:cxn ang="5400000">
                                    <a:pos x="wd2" y="hd2"/>
                                  </a:cxn>
                                  <a:cxn ang="10800000">
                                    <a:pos x="wd2" y="hd2"/>
                                  </a:cxn>
                                  <a:cxn ang="16200000">
                                    <a:pos x="wd2" y="hd2"/>
                                  </a:cxn>
                                </a:cxnLst>
                                <a:rect l="0" t="0" r="r" b="b"/>
                                <a:pathLst>
                                  <a:path w="21600" h="21600" extrusionOk="0">
                                    <a:moveTo>
                                      <a:pt x="17895" y="64"/>
                                    </a:moveTo>
                                    <a:lnTo>
                                      <a:pt x="17790" y="0"/>
                                    </a:lnTo>
                                    <a:lnTo>
                                      <a:pt x="17684" y="64"/>
                                    </a:lnTo>
                                    <a:lnTo>
                                      <a:pt x="0" y="10758"/>
                                    </a:lnTo>
                                    <a:lnTo>
                                      <a:pt x="139" y="10842"/>
                                    </a:lnTo>
                                    <a:lnTo>
                                      <a:pt x="17757" y="21580"/>
                                    </a:lnTo>
                                    <a:lnTo>
                                      <a:pt x="17790" y="21600"/>
                                    </a:lnTo>
                                    <a:lnTo>
                                      <a:pt x="17823" y="21580"/>
                                    </a:lnTo>
                                    <a:lnTo>
                                      <a:pt x="21600" y="19299"/>
                                    </a:lnTo>
                                    <a:lnTo>
                                      <a:pt x="21600" y="19195"/>
                                    </a:lnTo>
                                    <a:lnTo>
                                      <a:pt x="17790" y="21516"/>
                                    </a:lnTo>
                                    <a:lnTo>
                                      <a:pt x="277" y="10930"/>
                                    </a:lnTo>
                                    <a:lnTo>
                                      <a:pt x="17790" y="261"/>
                                    </a:lnTo>
                                    <a:lnTo>
                                      <a:pt x="21600" y="2565"/>
                                    </a:lnTo>
                                    <a:lnTo>
                                      <a:pt x="21600" y="2325"/>
                                    </a:lnTo>
                                    <a:lnTo>
                                      <a:pt x="17895" y="64"/>
                                    </a:lnTo>
                                    <a:close/>
                                    <a:moveTo>
                                      <a:pt x="16614" y="10754"/>
                                    </a:moveTo>
                                    <a:lnTo>
                                      <a:pt x="16753" y="10842"/>
                                    </a:lnTo>
                                    <a:lnTo>
                                      <a:pt x="17757" y="11495"/>
                                    </a:lnTo>
                                    <a:lnTo>
                                      <a:pt x="17790" y="11515"/>
                                    </a:lnTo>
                                    <a:lnTo>
                                      <a:pt x="17829" y="11495"/>
                                    </a:lnTo>
                                    <a:lnTo>
                                      <a:pt x="18906" y="10886"/>
                                    </a:lnTo>
                                    <a:lnTo>
                                      <a:pt x="18978" y="10846"/>
                                    </a:lnTo>
                                    <a:lnTo>
                                      <a:pt x="18906" y="10802"/>
                                    </a:lnTo>
                                    <a:lnTo>
                                      <a:pt x="17902" y="10149"/>
                                    </a:lnTo>
                                    <a:lnTo>
                                      <a:pt x="17803" y="10085"/>
                                    </a:lnTo>
                                    <a:lnTo>
                                      <a:pt x="17691" y="10149"/>
                                    </a:lnTo>
                                    <a:lnTo>
                                      <a:pt x="16614" y="10754"/>
                                    </a:lnTo>
                                    <a:close/>
                                    <a:moveTo>
                                      <a:pt x="17796" y="10341"/>
                                    </a:moveTo>
                                    <a:lnTo>
                                      <a:pt x="18688" y="10846"/>
                                    </a:lnTo>
                                    <a:lnTo>
                                      <a:pt x="17790" y="11431"/>
                                    </a:lnTo>
                                    <a:lnTo>
                                      <a:pt x="16898" y="10926"/>
                                    </a:lnTo>
                                    <a:lnTo>
                                      <a:pt x="17796" y="10341"/>
                                    </a:lnTo>
                                    <a:close/>
                                    <a:moveTo>
                                      <a:pt x="17790" y="7563"/>
                                    </a:moveTo>
                                    <a:lnTo>
                                      <a:pt x="17684" y="7628"/>
                                    </a:lnTo>
                                    <a:lnTo>
                                      <a:pt x="12461" y="10758"/>
                                    </a:lnTo>
                                    <a:lnTo>
                                      <a:pt x="12599" y="10846"/>
                                    </a:lnTo>
                                    <a:lnTo>
                                      <a:pt x="17757" y="14021"/>
                                    </a:lnTo>
                                    <a:lnTo>
                                      <a:pt x="17790" y="14041"/>
                                    </a:lnTo>
                                    <a:lnTo>
                                      <a:pt x="17823" y="14021"/>
                                    </a:lnTo>
                                    <a:lnTo>
                                      <a:pt x="21600" y="11760"/>
                                    </a:lnTo>
                                    <a:lnTo>
                                      <a:pt x="21600" y="11604"/>
                                    </a:lnTo>
                                    <a:lnTo>
                                      <a:pt x="17790" y="13948"/>
                                    </a:lnTo>
                                    <a:lnTo>
                                      <a:pt x="12738" y="10926"/>
                                    </a:lnTo>
                                    <a:lnTo>
                                      <a:pt x="17790" y="7820"/>
                                    </a:lnTo>
                                    <a:lnTo>
                                      <a:pt x="21600" y="10101"/>
                                    </a:lnTo>
                                    <a:lnTo>
                                      <a:pt x="21600" y="9908"/>
                                    </a:lnTo>
                                    <a:lnTo>
                                      <a:pt x="17895" y="7628"/>
                                    </a:lnTo>
                                    <a:lnTo>
                                      <a:pt x="17790" y="7563"/>
                                    </a:lnTo>
                                    <a:close/>
                                    <a:moveTo>
                                      <a:pt x="17790" y="8822"/>
                                    </a:moveTo>
                                    <a:lnTo>
                                      <a:pt x="17684" y="8886"/>
                                    </a:lnTo>
                                    <a:lnTo>
                                      <a:pt x="14534" y="10754"/>
                                    </a:lnTo>
                                    <a:lnTo>
                                      <a:pt x="14673" y="10842"/>
                                    </a:lnTo>
                                    <a:lnTo>
                                      <a:pt x="17750" y="12754"/>
                                    </a:lnTo>
                                    <a:lnTo>
                                      <a:pt x="17783" y="12774"/>
                                    </a:lnTo>
                                    <a:lnTo>
                                      <a:pt x="17816" y="12754"/>
                                    </a:lnTo>
                                    <a:lnTo>
                                      <a:pt x="20966" y="10886"/>
                                    </a:lnTo>
                                    <a:lnTo>
                                      <a:pt x="21039" y="10846"/>
                                    </a:lnTo>
                                    <a:lnTo>
                                      <a:pt x="20966" y="10802"/>
                                    </a:lnTo>
                                    <a:lnTo>
                                      <a:pt x="17889" y="8890"/>
                                    </a:lnTo>
                                    <a:lnTo>
                                      <a:pt x="17790" y="8822"/>
                                    </a:lnTo>
                                    <a:close/>
                                    <a:moveTo>
                                      <a:pt x="17783" y="12690"/>
                                    </a:moveTo>
                                    <a:lnTo>
                                      <a:pt x="14812" y="10926"/>
                                    </a:lnTo>
                                    <a:lnTo>
                                      <a:pt x="17783" y="9078"/>
                                    </a:lnTo>
                                    <a:lnTo>
                                      <a:pt x="20755" y="10842"/>
                                    </a:lnTo>
                                    <a:lnTo>
                                      <a:pt x="17783" y="12690"/>
                                    </a:lnTo>
                                    <a:close/>
                                    <a:moveTo>
                                      <a:pt x="17790" y="5042"/>
                                    </a:moveTo>
                                    <a:lnTo>
                                      <a:pt x="17684" y="5106"/>
                                    </a:lnTo>
                                    <a:lnTo>
                                      <a:pt x="8307" y="10758"/>
                                    </a:lnTo>
                                    <a:lnTo>
                                      <a:pt x="8446" y="10842"/>
                                    </a:lnTo>
                                    <a:lnTo>
                                      <a:pt x="17757" y="16538"/>
                                    </a:lnTo>
                                    <a:lnTo>
                                      <a:pt x="17790" y="16558"/>
                                    </a:lnTo>
                                    <a:lnTo>
                                      <a:pt x="17823" y="16538"/>
                                    </a:lnTo>
                                    <a:lnTo>
                                      <a:pt x="21600" y="14265"/>
                                    </a:lnTo>
                                    <a:lnTo>
                                      <a:pt x="21600" y="14145"/>
                                    </a:lnTo>
                                    <a:lnTo>
                                      <a:pt x="17790" y="16478"/>
                                    </a:lnTo>
                                    <a:lnTo>
                                      <a:pt x="8585" y="10934"/>
                                    </a:lnTo>
                                    <a:lnTo>
                                      <a:pt x="17790" y="5307"/>
                                    </a:lnTo>
                                    <a:lnTo>
                                      <a:pt x="21600" y="7603"/>
                                    </a:lnTo>
                                    <a:lnTo>
                                      <a:pt x="21600" y="7383"/>
                                    </a:lnTo>
                                    <a:lnTo>
                                      <a:pt x="17895" y="5118"/>
                                    </a:lnTo>
                                    <a:lnTo>
                                      <a:pt x="17790" y="5042"/>
                                    </a:lnTo>
                                    <a:close/>
                                    <a:moveTo>
                                      <a:pt x="17790" y="6301"/>
                                    </a:moveTo>
                                    <a:lnTo>
                                      <a:pt x="17684" y="6365"/>
                                    </a:lnTo>
                                    <a:lnTo>
                                      <a:pt x="10381" y="10754"/>
                                    </a:lnTo>
                                    <a:lnTo>
                                      <a:pt x="10519" y="10838"/>
                                    </a:lnTo>
                                    <a:lnTo>
                                      <a:pt x="17750" y="15271"/>
                                    </a:lnTo>
                                    <a:lnTo>
                                      <a:pt x="17783" y="15291"/>
                                    </a:lnTo>
                                    <a:lnTo>
                                      <a:pt x="17816" y="15271"/>
                                    </a:lnTo>
                                    <a:lnTo>
                                      <a:pt x="21593" y="13002"/>
                                    </a:lnTo>
                                    <a:lnTo>
                                      <a:pt x="21593" y="12870"/>
                                    </a:lnTo>
                                    <a:lnTo>
                                      <a:pt x="17783" y="15207"/>
                                    </a:lnTo>
                                    <a:lnTo>
                                      <a:pt x="10658" y="10922"/>
                                    </a:lnTo>
                                    <a:lnTo>
                                      <a:pt x="17783" y="6553"/>
                                    </a:lnTo>
                                    <a:lnTo>
                                      <a:pt x="21593" y="8842"/>
                                    </a:lnTo>
                                    <a:lnTo>
                                      <a:pt x="21593" y="8638"/>
                                    </a:lnTo>
                                    <a:lnTo>
                                      <a:pt x="17889" y="6365"/>
                                    </a:lnTo>
                                    <a:lnTo>
                                      <a:pt x="17790" y="6301"/>
                                    </a:lnTo>
                                    <a:close/>
                                    <a:moveTo>
                                      <a:pt x="17790" y="2521"/>
                                    </a:moveTo>
                                    <a:lnTo>
                                      <a:pt x="17684" y="2585"/>
                                    </a:lnTo>
                                    <a:lnTo>
                                      <a:pt x="4154" y="10758"/>
                                    </a:lnTo>
                                    <a:lnTo>
                                      <a:pt x="4292" y="10842"/>
                                    </a:lnTo>
                                    <a:lnTo>
                                      <a:pt x="17757" y="19059"/>
                                    </a:lnTo>
                                    <a:lnTo>
                                      <a:pt x="17790" y="19079"/>
                                    </a:lnTo>
                                    <a:lnTo>
                                      <a:pt x="17823" y="19059"/>
                                    </a:lnTo>
                                    <a:lnTo>
                                      <a:pt x="21600" y="16778"/>
                                    </a:lnTo>
                                    <a:lnTo>
                                      <a:pt x="21600" y="16670"/>
                                    </a:lnTo>
                                    <a:lnTo>
                                      <a:pt x="17790" y="18995"/>
                                    </a:lnTo>
                                    <a:lnTo>
                                      <a:pt x="4431" y="10930"/>
                                    </a:lnTo>
                                    <a:lnTo>
                                      <a:pt x="17790" y="2782"/>
                                    </a:lnTo>
                                    <a:lnTo>
                                      <a:pt x="21600" y="5082"/>
                                    </a:lnTo>
                                    <a:lnTo>
                                      <a:pt x="21600" y="4850"/>
                                    </a:lnTo>
                                    <a:lnTo>
                                      <a:pt x="17895" y="2589"/>
                                    </a:lnTo>
                                    <a:lnTo>
                                      <a:pt x="17790" y="2521"/>
                                    </a:lnTo>
                                    <a:close/>
                                    <a:moveTo>
                                      <a:pt x="17790" y="3780"/>
                                    </a:moveTo>
                                    <a:lnTo>
                                      <a:pt x="17684" y="3844"/>
                                    </a:lnTo>
                                    <a:lnTo>
                                      <a:pt x="6227" y="10754"/>
                                    </a:lnTo>
                                    <a:lnTo>
                                      <a:pt x="6366" y="10838"/>
                                    </a:lnTo>
                                    <a:lnTo>
                                      <a:pt x="17750" y="17792"/>
                                    </a:lnTo>
                                    <a:lnTo>
                                      <a:pt x="17783" y="17812"/>
                                    </a:lnTo>
                                    <a:lnTo>
                                      <a:pt x="17816" y="17792"/>
                                    </a:lnTo>
                                    <a:lnTo>
                                      <a:pt x="21593" y="15516"/>
                                    </a:lnTo>
                                    <a:lnTo>
                                      <a:pt x="21593" y="15399"/>
                                    </a:lnTo>
                                    <a:lnTo>
                                      <a:pt x="17783" y="17728"/>
                                    </a:lnTo>
                                    <a:lnTo>
                                      <a:pt x="6504" y="10922"/>
                                    </a:lnTo>
                                    <a:lnTo>
                                      <a:pt x="17783" y="4032"/>
                                    </a:lnTo>
                                    <a:lnTo>
                                      <a:pt x="21593" y="6329"/>
                                    </a:lnTo>
                                    <a:lnTo>
                                      <a:pt x="21593" y="6100"/>
                                    </a:lnTo>
                                    <a:lnTo>
                                      <a:pt x="17889" y="3836"/>
                                    </a:lnTo>
                                    <a:lnTo>
                                      <a:pt x="17790" y="3780"/>
                                    </a:lnTo>
                                    <a:close/>
                                    <a:moveTo>
                                      <a:pt x="17790" y="1259"/>
                                    </a:moveTo>
                                    <a:lnTo>
                                      <a:pt x="17684" y="1323"/>
                                    </a:lnTo>
                                    <a:lnTo>
                                      <a:pt x="2073" y="10754"/>
                                    </a:lnTo>
                                    <a:lnTo>
                                      <a:pt x="2212" y="10838"/>
                                    </a:lnTo>
                                    <a:lnTo>
                                      <a:pt x="17750" y="20313"/>
                                    </a:lnTo>
                                    <a:lnTo>
                                      <a:pt x="17783" y="20333"/>
                                    </a:lnTo>
                                    <a:lnTo>
                                      <a:pt x="17816" y="20313"/>
                                    </a:lnTo>
                                    <a:lnTo>
                                      <a:pt x="21593" y="18033"/>
                                    </a:lnTo>
                                    <a:lnTo>
                                      <a:pt x="21593" y="17925"/>
                                    </a:lnTo>
                                    <a:lnTo>
                                      <a:pt x="17783" y="20249"/>
                                    </a:lnTo>
                                    <a:lnTo>
                                      <a:pt x="2351" y="10922"/>
                                    </a:lnTo>
                                    <a:lnTo>
                                      <a:pt x="17783" y="1511"/>
                                    </a:lnTo>
                                    <a:lnTo>
                                      <a:pt x="21593" y="3812"/>
                                    </a:lnTo>
                                    <a:lnTo>
                                      <a:pt x="21593" y="3575"/>
                                    </a:lnTo>
                                    <a:lnTo>
                                      <a:pt x="17889" y="1315"/>
                                    </a:lnTo>
                                    <a:lnTo>
                                      <a:pt x="17790" y="1259"/>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anchor>
                  </w:drawing>
                </mc:Choice>
                <mc:Fallback>
                  <w:pict>
                    <v:shape w14:anchorId="2D527C64" id="Shape" o:spid="_x0000_s1026" alt="&quot;&quot;" style="position:absolute;margin-left:-71.3pt;margin-top:79.35pt;width:327.1pt;height:538.9pt;z-index:-251649024;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" path="m17895,64l17790,r-106,64l,10758r139,84l17757,21580r33,20l17823,21580r3777,-2281l21600,19195r-3810,2321l277,10930,17790,261r3810,2304l21600,2325,17895,64xm16614,10754r139,88l17757,11495r33,20l17829,11495r1077,-609l18978,10846r-72,-44l17902,10149r-99,-64l17691,10149r-1077,605xm17796,10341r892,505l17790,11431r-892,-505l17796,10341xm17790,7563r-106,65l12461,10758r138,88l17757,14021r33,20l17823,14021r3777,-2261l21600,11604r-3810,2344l12738,10926,17790,7820r3810,2281l21600,9908,17895,7628r-105,-65xm17790,8822r-106,64l14534,10754r139,88l17750,12754r33,20l17816,12754r3150,-1868l21039,10846r-73,-44l17889,8890r-99,-68xm17783,12690l14812,10926,17783,9078r2972,1764l17783,12690xm17790,5042r-106,64l8307,10758r139,84l17757,16538r33,20l17823,16538r3777,-2273l21600,14145r-3810,2333l8585,10934,17790,5307r3810,2296l21600,7383,17895,5118r-105,-76xm17790,6301r-106,64l10381,10754r138,84l17750,15271r33,20l17816,15271r3777,-2269l21593,12870r-3810,2337l10658,10922,17783,6553r3810,2289l21593,8638,17889,6365r-99,-64xm17790,2521r-106,64l4154,10758r138,84l17757,19059r33,20l17823,19059r3777,-2281l21600,16670r-3810,2325l4431,10930,17790,2782r3810,2300l21600,4850,17895,2589r-105,-68xm17790,3780r-106,64l6227,10754r139,84l17750,17792r33,20l17816,17792r3777,-2276l21593,15399r-3810,2329l6504,10922,17783,4032r3810,2297l21593,6100,17889,3836r-99,-56xm17790,1259r-106,64l2073,10754r139,84l17750,20313r33,20l17816,20313r3777,-2280l21593,17925r-3810,2324l2351,10922,17783,1511r3810,2301l21593,3575,17889,1315r-99,-56xe" fillcolor="#ff1571 [3205]" stroked="f" strokeweight="1pt">
                      <v:fill color2="#fdc082 [3206]" angle="90" focus="100%" type="gradient"/>
                      <v:stroke miterlimit="4" joinstyle="miter"/>
                      <v:path arrowok="t" o:extrusionok="f" o:connecttype="custom" o:connectlocs="2077085,3422016;2077085,3422016;2077085,3422016;2077085,3422016" o:connectangles="0,90,180,270"/>
                    </v:shape>
                  </w:pict>
                </mc:Fallback>
              </mc:AlternateContent>
            </w:r>
          </w:p>
        </w:tc>
        <w:tc>
          <w:tcPr>
            <w:tcW w:w="992" w:type="dxa"/>
          </w:tcPr>
          <w:p w14:paraId="1B192846" w14:textId="77777777" w:rsidR="005A2DF7" w:rsidRDefault="005A2DF7" w:rsidP="005A2DF7"/>
        </w:tc>
      </w:tr>
    </w:tbl>
    <w:p w14:paraId="16ED17F8" w14:textId="77777777" w:rsidR="00A81248" w:rsidRDefault="00A81248" w:rsidP="005A2DF7"/>
    <w:sectPr w:rsidR="00A81248" w:rsidSect="005F4A20">
      <w:headerReference w:type="default" r:id="rId19"/>
      <w:footerReference w:type="even" r:id="rId20"/>
      <w:footerReference w:type="default" r:id="rId21"/>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0F97E" w14:textId="77777777" w:rsidR="003734CB" w:rsidRDefault="003734CB" w:rsidP="001205A1">
      <w:r>
        <w:separator/>
      </w:r>
    </w:p>
  </w:endnote>
  <w:endnote w:type="continuationSeparator" w:id="0">
    <w:p w14:paraId="7253C07C" w14:textId="77777777" w:rsidR="003734CB" w:rsidRDefault="003734CB"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8362992"/>
      <w:docPartObj>
        <w:docPartGallery w:val="Page Numbers (Bottom of Page)"/>
        <w:docPartUnique/>
      </w:docPartObj>
    </w:sdtPr>
    <w:sdtContent>
      <w:p w14:paraId="208AD95C" w14:textId="77777777" w:rsidR="00637B83" w:rsidRDefault="00637B83" w:rsidP="001739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00887670"/>
      <w:docPartObj>
        <w:docPartGallery w:val="Page Numbers (Bottom of Page)"/>
        <w:docPartUnique/>
      </w:docPartObj>
    </w:sdtPr>
    <w:sdtContent>
      <w:p w14:paraId="09C158B8"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754A75"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838232"/>
      <w:docPartObj>
        <w:docPartGallery w:val="Page Numbers (Bottom of Page)"/>
        <w:docPartUnique/>
      </w:docPartObj>
    </w:sdtPr>
    <w:sdtContent>
      <w:p w14:paraId="03A2078C" w14:textId="77777777" w:rsidR="000F0731" w:rsidRPr="000F0731" w:rsidRDefault="000F0731" w:rsidP="000F0731">
        <w:pPr>
          <w:pStyle w:val="Footer"/>
        </w:pPr>
        <w:r w:rsidRPr="000F0731">
          <w:fldChar w:fldCharType="begin"/>
        </w:r>
        <w:r w:rsidRPr="000F0731">
          <w:instrText xml:space="preserve"> PAGE </w:instrText>
        </w:r>
        <w:r w:rsidRPr="000F0731">
          <w:fldChar w:fldCharType="separate"/>
        </w:r>
        <w:r w:rsidRPr="000F0731">
          <w:t>2</w:t>
        </w:r>
        <w:r w:rsidRPr="000F0731">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32283" w14:textId="77777777" w:rsidR="003734CB" w:rsidRDefault="003734CB" w:rsidP="001205A1">
      <w:r>
        <w:separator/>
      </w:r>
    </w:p>
  </w:footnote>
  <w:footnote w:type="continuationSeparator" w:id="0">
    <w:p w14:paraId="6D347FE7" w14:textId="77777777" w:rsidR="003734CB" w:rsidRDefault="003734CB"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79C1" w14:textId="77777777" w:rsidR="00637B83" w:rsidRPr="00637B83" w:rsidRDefault="00000000" w:rsidP="00637B83">
    <w:pPr>
      <w:pStyle w:val="Header"/>
    </w:pPr>
    <w:sdt>
      <w:sdtPr>
        <w:id w:val="1096061309"/>
        <w:temporary/>
        <w:showingPlcHdr/>
        <w15:appearance w15:val="hidden"/>
      </w:sdtPr>
      <w:sdtContent>
        <w:r w:rsidR="00B21285" w:rsidRPr="00637B83">
          <w:t>REPORT TITLE</w:t>
        </w:r>
      </w:sdtContent>
    </w:sdt>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B0C"/>
    <w:rsid w:val="00036DC3"/>
    <w:rsid w:val="000C4ED1"/>
    <w:rsid w:val="000F0731"/>
    <w:rsid w:val="001205A1"/>
    <w:rsid w:val="001D78B9"/>
    <w:rsid w:val="00216DB3"/>
    <w:rsid w:val="002B6593"/>
    <w:rsid w:val="0031055C"/>
    <w:rsid w:val="003734CB"/>
    <w:rsid w:val="003840BC"/>
    <w:rsid w:val="003B19C2"/>
    <w:rsid w:val="005A2DF7"/>
    <w:rsid w:val="005D557C"/>
    <w:rsid w:val="005F4A20"/>
    <w:rsid w:val="00637B83"/>
    <w:rsid w:val="006C60E6"/>
    <w:rsid w:val="006D2C4C"/>
    <w:rsid w:val="007E6887"/>
    <w:rsid w:val="00875863"/>
    <w:rsid w:val="008C27C8"/>
    <w:rsid w:val="008E5445"/>
    <w:rsid w:val="00962CF2"/>
    <w:rsid w:val="00971E71"/>
    <w:rsid w:val="00996B83"/>
    <w:rsid w:val="00A15CF7"/>
    <w:rsid w:val="00A65B25"/>
    <w:rsid w:val="00A81248"/>
    <w:rsid w:val="00B21285"/>
    <w:rsid w:val="00B94FE8"/>
    <w:rsid w:val="00CD0B0C"/>
    <w:rsid w:val="00E61F1F"/>
    <w:rsid w:val="00E638E6"/>
    <w:rsid w:val="00E67526"/>
    <w:rsid w:val="00E752EB"/>
    <w:rsid w:val="00E760B2"/>
    <w:rsid w:val="00F32B0D"/>
    <w:rsid w:val="00FC6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7372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0F0731"/>
  </w:style>
  <w:style w:type="paragraph" w:styleId="Heading1">
    <w:name w:val="heading 1"/>
    <w:basedOn w:val="Normal"/>
    <w:next w:val="Normal"/>
    <w:link w:val="Heading1Char"/>
    <w:qFormat/>
    <w:rsid w:val="000F0731"/>
    <w:pPr>
      <w:keepNext/>
      <w:keepLines/>
      <w:spacing w:before="240"/>
      <w:outlineLvl w:val="0"/>
    </w:pPr>
    <w:rPr>
      <w:rFonts w:asciiTheme="majorHAnsi" w:eastAsiaTheme="majorEastAsia" w:hAnsiTheme="majorHAnsi" w:cstheme="majorBidi"/>
      <w:b/>
      <w:color w:val="3B4455" w:themeColor="accent1"/>
      <w:sz w:val="80"/>
      <w:szCs w:val="32"/>
    </w:rPr>
  </w:style>
  <w:style w:type="paragraph" w:styleId="Heading2">
    <w:name w:val="heading 2"/>
    <w:basedOn w:val="Normal"/>
    <w:next w:val="Normal"/>
    <w:link w:val="Heading2Char"/>
    <w:uiPriority w:val="1"/>
    <w:qFormat/>
    <w:rsid w:val="000F0731"/>
    <w:pPr>
      <w:keepNext/>
      <w:keepLines/>
      <w:outlineLvl w:val="1"/>
    </w:pPr>
    <w:rPr>
      <w:rFonts w:eastAsiaTheme="majorEastAsia" w:cstheme="majorBidi"/>
      <w:color w:val="3B4455" w:themeColor="accent1"/>
      <w:sz w:val="42"/>
      <w:szCs w:val="26"/>
    </w:rPr>
  </w:style>
  <w:style w:type="paragraph" w:styleId="Heading3">
    <w:name w:val="heading 3"/>
    <w:basedOn w:val="Normal"/>
    <w:next w:val="Normal"/>
    <w:link w:val="Heading3Char"/>
    <w:uiPriority w:val="2"/>
    <w:qFormat/>
    <w:rsid w:val="000F0731"/>
    <w:pPr>
      <w:keepNext/>
      <w:keepLines/>
      <w:outlineLvl w:val="2"/>
    </w:pPr>
    <w:rPr>
      <w:rFonts w:asciiTheme="majorHAnsi" w:eastAsiaTheme="majorEastAsia" w:hAnsiTheme="majorHAnsi" w:cstheme="majorBidi"/>
      <w:b/>
      <w:color w:val="FF1571" w:themeColor="accent2"/>
      <w:sz w:val="36"/>
    </w:rPr>
  </w:style>
  <w:style w:type="paragraph" w:styleId="Heading4">
    <w:name w:val="heading 4"/>
    <w:basedOn w:val="Normal"/>
    <w:next w:val="Normal"/>
    <w:link w:val="Heading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Heading5">
    <w:name w:val="heading 5"/>
    <w:basedOn w:val="Normal"/>
    <w:next w:val="Normal"/>
    <w:link w:val="Heading5Char"/>
    <w:uiPriority w:val="4"/>
    <w:qFormat/>
    <w:rsid w:val="000F0731"/>
    <w:pPr>
      <w:keepNext/>
      <w:keepLines/>
      <w:outlineLvl w:val="4"/>
    </w:pPr>
    <w:rPr>
      <w:rFonts w:asciiTheme="majorHAnsi" w:eastAsiaTheme="majorEastAsia" w:hAnsiTheme="majorHAnsi" w:cstheme="majorBidi"/>
      <w:b/>
      <w:color w:val="3B4455" w:themeColor="accent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rsid w:val="000F0731"/>
    <w:rPr>
      <w:rFonts w:asciiTheme="majorHAnsi" w:eastAsiaTheme="majorEastAsia" w:hAnsiTheme="majorHAnsi" w:cstheme="majorBidi"/>
      <w:b/>
      <w:color w:val="3B4455" w:themeColor="accent1"/>
      <w:sz w:val="80"/>
      <w:szCs w:val="32"/>
    </w:rPr>
  </w:style>
  <w:style w:type="character" w:customStyle="1" w:styleId="Heading2Char">
    <w:name w:val="Heading 2 Char"/>
    <w:basedOn w:val="DefaultParagraphFont"/>
    <w:link w:val="Heading2"/>
    <w:uiPriority w:val="1"/>
    <w:rsid w:val="000F0731"/>
    <w:rPr>
      <w:rFonts w:eastAsiaTheme="majorEastAsia" w:cstheme="majorBidi"/>
      <w:color w:val="3B4455" w:themeColor="accent1"/>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0F0731"/>
    <w:rPr>
      <w:rFonts w:asciiTheme="majorHAnsi" w:eastAsiaTheme="majorEastAsia" w:hAnsiTheme="majorHAnsi" w:cstheme="majorBidi"/>
      <w:b/>
      <w:color w:val="FF1571" w:themeColor="accent2"/>
      <w:sz w:val="36"/>
    </w:rPr>
  </w:style>
  <w:style w:type="character" w:customStyle="1" w:styleId="Heading4Char">
    <w:name w:val="Heading 4 Char"/>
    <w:basedOn w:val="DefaultParagraphFont"/>
    <w:link w:val="Heading4"/>
    <w:uiPriority w:val="3"/>
    <w:rsid w:val="005F4A20"/>
    <w:rPr>
      <w:rFonts w:eastAsiaTheme="majorEastAsia" w:cstheme="majorBidi"/>
      <w:iCs/>
      <w:color w:val="3B4455" w:themeColor="accent1"/>
      <w:sz w:val="30"/>
    </w:rPr>
  </w:style>
  <w:style w:type="paragraph" w:customStyle="1" w:styleId="Text">
    <w:name w:val="Text"/>
    <w:basedOn w:val="Normal"/>
    <w:uiPriority w:val="5"/>
    <w:qFormat/>
    <w:rsid w:val="005F4A20"/>
    <w:pPr>
      <w:spacing w:line="216" w:lineRule="auto"/>
    </w:pPr>
    <w:rPr>
      <w:color w:val="3B4455" w:themeColor="accen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F0731"/>
    <w:rPr>
      <w:rFonts w:asciiTheme="majorHAnsi" w:eastAsiaTheme="majorEastAsia" w:hAnsiTheme="majorHAnsi" w:cstheme="majorBidi"/>
      <w:b/>
      <w:color w:val="3B4455" w:themeColor="accent1"/>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F0731"/>
    <w:pPr>
      <w:spacing w:before="200" w:after="160"/>
    </w:pPr>
    <w:rPr>
      <w:rFonts w:asciiTheme="majorHAnsi" w:hAnsiTheme="majorHAnsi"/>
      <w:iCs/>
      <w:color w:val="26414C" w:themeColor="accent5" w:themeShade="40"/>
      <w:sz w:val="76"/>
    </w:rPr>
  </w:style>
  <w:style w:type="character" w:customStyle="1" w:styleId="QuoteChar">
    <w:name w:val="Quote Char"/>
    <w:basedOn w:val="DefaultParagraphFont"/>
    <w:link w:val="Quote"/>
    <w:uiPriority w:val="29"/>
    <w:rsid w:val="000F0731"/>
    <w:rPr>
      <w:rFonts w:asciiTheme="majorHAnsi" w:hAnsiTheme="majorHAnsi"/>
      <w:iCs/>
      <w:color w:val="26414C" w:themeColor="accent5" w:themeShade="40"/>
      <w:sz w:val="76"/>
    </w:rPr>
  </w:style>
  <w:style w:type="character" w:styleId="Hyperlink">
    <w:name w:val="Hyperlink"/>
    <w:basedOn w:val="DefaultParagraphFont"/>
    <w:uiPriority w:val="99"/>
    <w:semiHidden/>
    <w:rsid w:val="00FC678A"/>
    <w:rPr>
      <w:color w:val="0000FF" w:themeColor="hyperlink"/>
      <w:u w:val="single"/>
    </w:rPr>
  </w:style>
  <w:style w:type="character" w:styleId="UnresolvedMention">
    <w:name w:val="Unresolved Mention"/>
    <w:basedOn w:val="DefaultParagraphFont"/>
    <w:uiPriority w:val="99"/>
    <w:semiHidden/>
    <w:unhideWhenUsed/>
    <w:rsid w:val="00FC67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mailto:admin@lms.com" TargetMode="External"/><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05hl\AppData\Roaming\Microsoft\Templates\Geometric%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27AED077DA4F4A9A1D884249B95520"/>
        <w:category>
          <w:name w:val="General"/>
          <w:gallery w:val="placeholder"/>
        </w:category>
        <w:types>
          <w:type w:val="bbPlcHdr"/>
        </w:types>
        <w:behaviors>
          <w:behavior w:val="content"/>
        </w:behaviors>
        <w:guid w:val="{CB28A163-EB0B-4397-BBD3-F52CD5F00E77}"/>
      </w:docPartPr>
      <w:docPartBody>
        <w:p w:rsidR="00D81E9B" w:rsidRDefault="00000000">
          <w:pPr>
            <w:pStyle w:val="F527AED077DA4F4A9A1D884249B95520"/>
          </w:pPr>
          <w:r>
            <w:t>INSTRUCTIONS</w:t>
          </w:r>
        </w:p>
      </w:docPartBody>
    </w:docPart>
    <w:docPart>
      <w:docPartPr>
        <w:name w:val="C84DFF27D458430490AA3CF986D30532"/>
        <w:category>
          <w:name w:val="General"/>
          <w:gallery w:val="placeholder"/>
        </w:category>
        <w:types>
          <w:type w:val="bbPlcHdr"/>
        </w:types>
        <w:behaviors>
          <w:behavior w:val="content"/>
        </w:behaviors>
        <w:guid w:val="{09EC04AA-DD57-485B-9236-DF3FA4EC2F7F}"/>
      </w:docPartPr>
      <w:docPartBody>
        <w:p w:rsidR="00D81E9B" w:rsidRDefault="00000000" w:rsidP="005D557C">
          <w:pPr>
            <w:pStyle w:val="Text"/>
          </w:pPr>
          <w:r>
            <w:t>Lorem Ipsum is simply dummy text of the printing and typesetting industry. Lorem Ipsum has been the industry's standard dummy text ever since the 1500s, when an unknown printer took a galley of type and scrambled it to make a type specimen book.</w:t>
          </w:r>
        </w:p>
        <w:p w:rsidR="00D81E9B" w:rsidRDefault="00D81E9B" w:rsidP="005D557C"/>
        <w:p w:rsidR="00D81E9B" w:rsidRDefault="00000000">
          <w:pPr>
            <w:pStyle w:val="C84DFF27D458430490AA3CF986D30532"/>
          </w:pPr>
          <w:r>
            <w:t>Lorem Ipsum is simply dummy text of the printing and typesetting industry. Lorem Ipsum has been the industry's standard dummy text ever since the 1500s, when an unknown printer took a galley of type and scrambled it to make a type specimen book.</w:t>
          </w:r>
        </w:p>
      </w:docPartBody>
    </w:docPart>
    <w:docPart>
      <w:docPartPr>
        <w:name w:val="57A16B301B9A4212A2D017E7951D48DC"/>
        <w:category>
          <w:name w:val="General"/>
          <w:gallery w:val="placeholder"/>
        </w:category>
        <w:types>
          <w:type w:val="bbPlcHdr"/>
        </w:types>
        <w:behaviors>
          <w:behavior w:val="content"/>
        </w:behaviors>
        <w:guid w:val="{784CFFF8-AFA8-43E2-903A-2993B8032943}"/>
      </w:docPartPr>
      <w:docPartBody>
        <w:p w:rsidR="00D81E9B" w:rsidRPr="00637B83" w:rsidRDefault="00000000" w:rsidP="005D557C">
          <w:pPr>
            <w:pStyle w:val="Text"/>
          </w:pPr>
          <w:r w:rsidRPr="00637B83">
            <w:t>Lorem Ipsum is simply dummy text of the printing and typesetting industry. Lorem Ipsum has been the industry's standard dummy text ever since the 1500s, when an unknown printer took a galley of type and scrambled it to make a type specimen book.</w:t>
          </w:r>
        </w:p>
        <w:p w:rsidR="00D81E9B" w:rsidRPr="00637B83" w:rsidRDefault="00D81E9B" w:rsidP="005D557C"/>
        <w:p w:rsidR="00D81E9B" w:rsidRDefault="00000000">
          <w:pPr>
            <w:pStyle w:val="57A16B301B9A4212A2D017E7951D48DC"/>
          </w:pPr>
          <w:r w:rsidRPr="00637B83">
            <w:t>Lorem Ipsum is simply dummy text of the printing and typesetting industry. Lorem Ipsum has been the industry's standard dummy text ever since the 1500s, when an unknown printer took a galley of type and scrambled it to make a type specimen book.</w:t>
          </w:r>
        </w:p>
      </w:docPartBody>
    </w:docPart>
    <w:docPart>
      <w:docPartPr>
        <w:name w:val="1CBDCB4E274A4DAF99BE8076F52F0B78"/>
        <w:category>
          <w:name w:val="General"/>
          <w:gallery w:val="placeholder"/>
        </w:category>
        <w:types>
          <w:type w:val="bbPlcHdr"/>
        </w:types>
        <w:behaviors>
          <w:behavior w:val="content"/>
        </w:behaviors>
        <w:guid w:val="{B98DFB7E-2E1B-4737-A7EC-525C7E11CC40}"/>
      </w:docPartPr>
      <w:docPartBody>
        <w:p w:rsidR="00D81E9B" w:rsidRDefault="00000000">
          <w:pPr>
            <w:pStyle w:val="1CBDCB4E274A4DAF99BE8076F52F0B78"/>
          </w:pPr>
          <w:r w:rsidRPr="00E61F1F">
            <w:t>Lorem Ipsum is simply dummy text of the printing and typesetting industry. Lorem Ipsum has been the industry's standard dummy text ever since the 1500s, when an unknown printer took a galley of type and scrambled it to make a type specimen book.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403"/>
    <w:rsid w:val="00204403"/>
    <w:rsid w:val="00C45A10"/>
    <w:rsid w:val="00D81E9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en-SG"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qFormat/>
    <w:pPr>
      <w:keepNext/>
      <w:keepLines/>
      <w:spacing w:after="0" w:line="216" w:lineRule="auto"/>
      <w:outlineLvl w:val="3"/>
    </w:pPr>
    <w:rPr>
      <w:rFonts w:eastAsiaTheme="majorEastAsia" w:cstheme="majorBidi"/>
      <w:iCs/>
      <w:color w:val="4472C4" w:themeColor="accent1"/>
      <w:kern w:val="0"/>
      <w:sz w:val="30"/>
      <w:szCs w:val="24"/>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39885895BD4555A75F40E7DD6C274B">
    <w:name w:val="6139885895BD4555A75F40E7DD6C274B"/>
  </w:style>
  <w:style w:type="paragraph" w:customStyle="1" w:styleId="386C5DB3096E428BA8A68F04411ECF33">
    <w:name w:val="386C5DB3096E428BA8A68F04411ECF33"/>
  </w:style>
  <w:style w:type="paragraph" w:customStyle="1" w:styleId="A28EBC720E9D422CB73C4D740A545487">
    <w:name w:val="A28EBC720E9D422CB73C4D740A545487"/>
  </w:style>
  <w:style w:type="paragraph" w:customStyle="1" w:styleId="8D9A69B0B2E04372976D993E09E5AEBE">
    <w:name w:val="8D9A69B0B2E04372976D993E09E5AEBE"/>
  </w:style>
  <w:style w:type="paragraph" w:customStyle="1" w:styleId="9CAD1C65814C4D0B9A22D035E8B60676">
    <w:name w:val="9CAD1C65814C4D0B9A22D035E8B60676"/>
  </w:style>
  <w:style w:type="paragraph" w:customStyle="1" w:styleId="F527AED077DA4F4A9A1D884249B95520">
    <w:name w:val="F527AED077DA4F4A9A1D884249B95520"/>
  </w:style>
  <w:style w:type="character" w:customStyle="1" w:styleId="Heading4Char">
    <w:name w:val="Heading 4 Char"/>
    <w:basedOn w:val="DefaultParagraphFont"/>
    <w:link w:val="Heading4"/>
    <w:uiPriority w:val="3"/>
    <w:rPr>
      <w:rFonts w:eastAsiaTheme="majorEastAsia" w:cstheme="majorBidi"/>
      <w:iCs/>
      <w:color w:val="4472C4" w:themeColor="accent1"/>
      <w:kern w:val="0"/>
      <w:sz w:val="30"/>
      <w:szCs w:val="24"/>
      <w:lang w:val="en-US" w:eastAsia="en-US"/>
      <w14:ligatures w14:val="none"/>
    </w:rPr>
  </w:style>
  <w:style w:type="paragraph" w:customStyle="1" w:styleId="0639F36717B948A59AD14EDC09EFA8C2">
    <w:name w:val="0639F36717B948A59AD14EDC09EFA8C2"/>
  </w:style>
  <w:style w:type="paragraph" w:customStyle="1" w:styleId="49C6FF669DCE497891EC193460EBBA7E">
    <w:name w:val="49C6FF669DCE497891EC193460EBBA7E"/>
  </w:style>
  <w:style w:type="paragraph" w:customStyle="1" w:styleId="Text">
    <w:name w:val="Text"/>
    <w:basedOn w:val="Normal"/>
    <w:uiPriority w:val="5"/>
    <w:qFormat/>
    <w:pPr>
      <w:spacing w:after="0" w:line="216" w:lineRule="auto"/>
    </w:pPr>
    <w:rPr>
      <w:rFonts w:eastAsiaTheme="minorHAnsi"/>
      <w:color w:val="4472C4" w:themeColor="accent1"/>
      <w:kern w:val="0"/>
      <w:sz w:val="28"/>
      <w:szCs w:val="24"/>
      <w:lang w:val="en-US" w:eastAsia="en-US"/>
      <w14:ligatures w14:val="none"/>
    </w:rPr>
  </w:style>
  <w:style w:type="paragraph" w:customStyle="1" w:styleId="C84DFF27D458430490AA3CF986D30532">
    <w:name w:val="C84DFF27D458430490AA3CF986D30532"/>
  </w:style>
  <w:style w:type="paragraph" w:customStyle="1" w:styleId="57A16B301B9A4212A2D017E7951D48DC">
    <w:name w:val="57A16B301B9A4212A2D017E7951D48DC"/>
  </w:style>
  <w:style w:type="paragraph" w:customStyle="1" w:styleId="6D17090FFDE943E286EB7DF313C4E58E">
    <w:name w:val="6D17090FFDE943E286EB7DF313C4E58E"/>
  </w:style>
  <w:style w:type="paragraph" w:customStyle="1" w:styleId="D4CE81C24B1047A0B0300733D8051647">
    <w:name w:val="D4CE81C24B1047A0B0300733D8051647"/>
  </w:style>
  <w:style w:type="paragraph" w:customStyle="1" w:styleId="F65CC7DCBC1B43F1A60B99C45DCC7E2F">
    <w:name w:val="F65CC7DCBC1B43F1A60B99C45DCC7E2F"/>
  </w:style>
  <w:style w:type="paragraph" w:customStyle="1" w:styleId="FD58822F7F674DE987725F5CA1E81A59">
    <w:name w:val="FD58822F7F674DE987725F5CA1E81A59"/>
  </w:style>
  <w:style w:type="paragraph" w:customStyle="1" w:styleId="B42EBCCC58D546C7B2111B0712A3BDC8">
    <w:name w:val="B42EBCCC58D546C7B2111B0712A3BDC8"/>
  </w:style>
  <w:style w:type="paragraph" w:styleId="Quote">
    <w:name w:val="Quote"/>
    <w:basedOn w:val="Normal"/>
    <w:next w:val="Normal"/>
    <w:link w:val="QuoteChar"/>
    <w:uiPriority w:val="29"/>
    <w:qFormat/>
    <w:pPr>
      <w:spacing w:before="200" w:line="240" w:lineRule="auto"/>
    </w:pPr>
    <w:rPr>
      <w:rFonts w:asciiTheme="majorHAnsi" w:eastAsiaTheme="minorHAnsi" w:hAnsiTheme="majorHAnsi"/>
      <w:iCs/>
      <w:color w:val="0F263C" w:themeColor="accent5" w:themeShade="40"/>
      <w:kern w:val="0"/>
      <w:sz w:val="76"/>
      <w:szCs w:val="24"/>
      <w:lang w:val="en-US" w:eastAsia="en-US"/>
      <w14:ligatures w14:val="none"/>
    </w:rPr>
  </w:style>
  <w:style w:type="character" w:customStyle="1" w:styleId="QuoteChar">
    <w:name w:val="Quote Char"/>
    <w:basedOn w:val="DefaultParagraphFont"/>
    <w:link w:val="Quote"/>
    <w:uiPriority w:val="29"/>
    <w:rPr>
      <w:rFonts w:asciiTheme="majorHAnsi" w:eastAsiaTheme="minorHAnsi" w:hAnsiTheme="majorHAnsi"/>
      <w:iCs/>
      <w:color w:val="0F263C" w:themeColor="accent5" w:themeShade="40"/>
      <w:kern w:val="0"/>
      <w:sz w:val="76"/>
      <w:szCs w:val="24"/>
      <w:lang w:val="en-US" w:eastAsia="en-US"/>
      <w14:ligatures w14:val="none"/>
    </w:rPr>
  </w:style>
  <w:style w:type="paragraph" w:customStyle="1" w:styleId="CF452DC929774A8AAFC4BF2D04E75BCB">
    <w:name w:val="CF452DC929774A8AAFC4BF2D04E75BCB"/>
  </w:style>
  <w:style w:type="paragraph" w:customStyle="1" w:styleId="1CBDCB4E274A4DAF99BE8076F52F0B78">
    <w:name w:val="1CBDCB4E274A4DAF99BE8076F52F0B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D8699111-9D6F-4FD1-899A-4E0B300B19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9C2606-6035-49A0-8211-65DEE79E8914}">
  <ds:schemaRefs>
    <ds:schemaRef ds:uri="http://schemas.microsoft.com/sharepoint/v3/contenttype/forms"/>
  </ds:schemaRefs>
</ds:datastoreItem>
</file>

<file path=customXml/itemProps3.xml><?xml version="1.0" encoding="utf-8"?>
<ds:datastoreItem xmlns:ds="http://schemas.openxmlformats.org/officeDocument/2006/customXml" ds:itemID="{1FDE1A47-5C16-4CBF-90B0-BC2DEED23AB8}">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Geometric student report.dotx</Template>
  <TotalTime>0</TotalTime>
  <Pages>11</Pages>
  <Words>574</Words>
  <Characters>3278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2023-12-22T03:42:00Z</dcterms:created>
  <dcterms:modified xsi:type="dcterms:W3CDTF">2023-12-22T03:42:00Z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